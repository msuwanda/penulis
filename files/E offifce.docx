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BA04C2" w:rsidP="00184F30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2EBE4432804A40B09C1492A33EB1C84E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184F30">
                  <w:t>E - SURAT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CC94179FEA994BC284E604FD1732C9E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5854DB" w:rsidRDefault="00184F30" w:rsidP="00184F30">
                <w:pPr>
                  <w:pStyle w:val="Subtitle"/>
                </w:pPr>
                <w:r>
                  <w:t>Demo Manual</w:t>
                </w:r>
              </w:p>
            </w:sdtContent>
          </w:sdt>
        </w:tc>
      </w:tr>
    </w:tbl>
    <w:bookmarkEnd w:id="0"/>
    <w:p w:rsidR="00BD0C60" w:rsidRDefault="00184F30" w:rsidP="00B918EC">
      <w:pPr>
        <w:pStyle w:val="Heading1"/>
        <w:numPr>
          <w:ilvl w:val="0"/>
          <w:numId w:val="0"/>
        </w:numPr>
        <w:ind w:left="432" w:hanging="432"/>
      </w:pPr>
      <w:r>
        <w:t>DAFTAR ISI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422AEA" w:rsidTr="003D6AFD">
        <w:trPr>
          <w:gridAfter w:val="2"/>
          <w:wAfter w:w="9620" w:type="dxa"/>
          <w:trHeight w:val="297"/>
        </w:trPr>
        <w:tc>
          <w:tcPr>
            <w:tcW w:w="450" w:type="dxa"/>
          </w:tcPr>
          <w:p w:rsidR="00422AEA" w:rsidRPr="00A67285" w:rsidRDefault="00422AEA" w:rsidP="00784AB5">
            <w:pPr>
              <w:pStyle w:val="Checkbox"/>
            </w:pPr>
          </w:p>
        </w:tc>
      </w:tr>
      <w:tr w:rsidR="00A67285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A67285" w:rsidRPr="00A578C0" w:rsidRDefault="00BA04C2" w:rsidP="00422AEA">
            <w:pPr>
              <w:pStyle w:val="ListNumber"/>
            </w:pPr>
            <w:hyperlink w:anchor="_SURAT_MASUK" w:history="1">
              <w:proofErr w:type="spellStart"/>
              <w:r w:rsidR="00422AEA" w:rsidRPr="00C16C28">
                <w:rPr>
                  <w:rStyle w:val="Hyperlink"/>
                  <w:color w:val="595959" w:themeColor="text1" w:themeTint="A6"/>
                  <w:u w:val="none"/>
                </w:rPr>
                <w:t>Modul</w:t>
              </w:r>
              <w:proofErr w:type="spellEnd"/>
              <w:r w:rsidR="00422AEA" w:rsidRPr="00C16C28">
                <w:rPr>
                  <w:rStyle w:val="Hyperlink"/>
                  <w:color w:val="595959" w:themeColor="text1" w:themeTint="A6"/>
                  <w:u w:val="none"/>
                </w:rPr>
                <w:t xml:space="preserve"> </w:t>
              </w:r>
              <w:proofErr w:type="spellStart"/>
              <w:r w:rsidR="00184F30" w:rsidRPr="00C16C28">
                <w:rPr>
                  <w:rStyle w:val="Hyperlink"/>
                  <w:color w:val="595959" w:themeColor="text1" w:themeTint="A6"/>
                  <w:u w:val="none"/>
                </w:rPr>
                <w:t>Surat</w:t>
              </w:r>
              <w:proofErr w:type="spellEnd"/>
              <w:r w:rsidR="00184F30" w:rsidRPr="00C16C28">
                <w:rPr>
                  <w:rStyle w:val="Hyperlink"/>
                  <w:color w:val="595959" w:themeColor="text1" w:themeTint="A6"/>
                  <w:u w:val="none"/>
                </w:rPr>
                <w:t xml:space="preserve"> </w:t>
              </w:r>
              <w:proofErr w:type="spellStart"/>
              <w:r w:rsidR="00422AEA" w:rsidRPr="00C16C28">
                <w:rPr>
                  <w:rStyle w:val="Hyperlink"/>
                  <w:color w:val="595959" w:themeColor="text1" w:themeTint="A6"/>
                  <w:u w:val="none"/>
                </w:rPr>
                <w:t>Masuk</w:t>
              </w:r>
              <w:proofErr w:type="spellEnd"/>
            </w:hyperlink>
          </w:p>
        </w:tc>
      </w:tr>
      <w:tr w:rsidR="00A67285" w:rsidTr="003D6AFD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:rsidR="00A67285" w:rsidRPr="00685B4E" w:rsidRDefault="00422AEA" w:rsidP="00065EC9">
            <w:pPr>
              <w:pStyle w:val="ListNumber2"/>
              <w:numPr>
                <w:ilvl w:val="1"/>
                <w:numId w:val="9"/>
              </w:numPr>
              <w:ind w:hanging="907"/>
            </w:pP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surat</w:t>
            </w:r>
            <w:proofErr w:type="spellEnd"/>
          </w:p>
        </w:tc>
      </w:tr>
      <w:tr w:rsidR="00A67285" w:rsidTr="003D6AFD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:rsidR="00A67285" w:rsidRPr="00685B4E" w:rsidRDefault="00422AEA" w:rsidP="00065EC9">
            <w:pPr>
              <w:pStyle w:val="ListNumber2"/>
              <w:numPr>
                <w:ilvl w:val="1"/>
                <w:numId w:val="9"/>
              </w:numPr>
              <w:ind w:hanging="907"/>
            </w:pPr>
            <w:proofErr w:type="spellStart"/>
            <w:r>
              <w:t>Sunting</w:t>
            </w:r>
            <w:proofErr w:type="spellEnd"/>
            <w:r>
              <w:t xml:space="preserve"> data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</w:p>
        </w:tc>
      </w:tr>
      <w:tr w:rsidR="00A67285" w:rsidTr="003D6AFD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:rsidR="00422AEA" w:rsidRPr="00685B4E" w:rsidRDefault="00791132" w:rsidP="00065EC9">
            <w:pPr>
              <w:pStyle w:val="ListNumber2"/>
              <w:numPr>
                <w:ilvl w:val="1"/>
                <w:numId w:val="9"/>
              </w:numPr>
              <w:ind w:hanging="907"/>
            </w:pPr>
            <w:proofErr w:type="spellStart"/>
            <w:r>
              <w:t>Tinjau</w:t>
            </w:r>
            <w:proofErr w:type="spellEnd"/>
            <w:r>
              <w:t xml:space="preserve"> data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</w:p>
        </w:tc>
      </w:tr>
      <w:tr w:rsidR="00422AEA" w:rsidTr="003D6AFD">
        <w:trPr>
          <w:trHeight w:val="270"/>
        </w:trPr>
        <w:tc>
          <w:tcPr>
            <w:tcW w:w="450" w:type="dxa"/>
          </w:tcPr>
          <w:p w:rsidR="00422AEA" w:rsidRDefault="00422AEA" w:rsidP="00784AB5">
            <w:pPr>
              <w:pStyle w:val="Checkbox"/>
            </w:pPr>
          </w:p>
        </w:tc>
        <w:tc>
          <w:tcPr>
            <w:tcW w:w="450" w:type="dxa"/>
          </w:tcPr>
          <w:p w:rsidR="00422AEA" w:rsidRDefault="00422AEA" w:rsidP="00065EC9">
            <w:pPr>
              <w:pStyle w:val="Checkbox"/>
              <w:numPr>
                <w:ilvl w:val="0"/>
                <w:numId w:val="8"/>
              </w:numPr>
            </w:pPr>
          </w:p>
        </w:tc>
        <w:tc>
          <w:tcPr>
            <w:tcW w:w="9170" w:type="dxa"/>
          </w:tcPr>
          <w:p w:rsidR="00422AEA" w:rsidRDefault="00791132" w:rsidP="00065EC9">
            <w:pPr>
              <w:pStyle w:val="ListNumber2"/>
              <w:numPr>
                <w:ilvl w:val="1"/>
                <w:numId w:val="9"/>
              </w:numPr>
              <w:ind w:hanging="907"/>
            </w:pPr>
            <w:proofErr w:type="spellStart"/>
            <w:r>
              <w:t>Hapus</w:t>
            </w:r>
            <w:proofErr w:type="spellEnd"/>
            <w:r>
              <w:t xml:space="preserve"> data </w:t>
            </w:r>
            <w:proofErr w:type="spellStart"/>
            <w:r>
              <w:t>surat</w:t>
            </w:r>
            <w:proofErr w:type="spellEnd"/>
          </w:p>
        </w:tc>
      </w:tr>
      <w:tr w:rsidR="00791132" w:rsidTr="004D0A09">
        <w:sdt>
          <w:sdtPr>
            <w:id w:val="20690721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791132" w:rsidRDefault="00791132" w:rsidP="004D0A09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791132" w:rsidRPr="00C16C28" w:rsidRDefault="00BA04C2" w:rsidP="00791132">
            <w:pPr>
              <w:pStyle w:val="ListNumber"/>
            </w:pPr>
            <w:hyperlink w:anchor="_SURAT_KELUAR" w:history="1">
              <w:proofErr w:type="spellStart"/>
              <w:r w:rsidR="00791132" w:rsidRPr="00C16C28">
                <w:rPr>
                  <w:rStyle w:val="Hyperlink"/>
                  <w:color w:val="595959" w:themeColor="text1" w:themeTint="A6"/>
                  <w:u w:val="none"/>
                </w:rPr>
                <w:t>Modul</w:t>
              </w:r>
              <w:proofErr w:type="spellEnd"/>
              <w:r w:rsidR="00791132" w:rsidRPr="00C16C28">
                <w:rPr>
                  <w:rStyle w:val="Hyperlink"/>
                  <w:color w:val="595959" w:themeColor="text1" w:themeTint="A6"/>
                  <w:u w:val="none"/>
                </w:rPr>
                <w:t xml:space="preserve"> </w:t>
              </w:r>
              <w:proofErr w:type="spellStart"/>
              <w:r w:rsidR="00791132" w:rsidRPr="00C16C28">
                <w:rPr>
                  <w:rStyle w:val="Hyperlink"/>
                  <w:color w:val="595959" w:themeColor="text1" w:themeTint="A6"/>
                  <w:u w:val="none"/>
                </w:rPr>
                <w:t>Surat</w:t>
              </w:r>
              <w:proofErr w:type="spellEnd"/>
              <w:r w:rsidR="00791132" w:rsidRPr="00C16C28">
                <w:rPr>
                  <w:rStyle w:val="Hyperlink"/>
                  <w:color w:val="595959" w:themeColor="text1" w:themeTint="A6"/>
                  <w:u w:val="none"/>
                </w:rPr>
                <w:t xml:space="preserve"> </w:t>
              </w:r>
              <w:proofErr w:type="spellStart"/>
              <w:r w:rsidR="00791132" w:rsidRPr="00C16C28">
                <w:rPr>
                  <w:rStyle w:val="Hyperlink"/>
                  <w:color w:val="595959" w:themeColor="text1" w:themeTint="A6"/>
                  <w:u w:val="none"/>
                </w:rPr>
                <w:t>Keluar</w:t>
              </w:r>
              <w:proofErr w:type="spellEnd"/>
            </w:hyperlink>
          </w:p>
        </w:tc>
      </w:tr>
      <w:tr w:rsidR="00791132" w:rsidTr="004D0A09">
        <w:sdt>
          <w:sdtPr>
            <w:id w:val="86364585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791132" w:rsidRDefault="00791132" w:rsidP="004D0A09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:rsidR="00791132" w:rsidRPr="00C16C28" w:rsidRDefault="00791132" w:rsidP="00791132">
            <w:pPr>
              <w:pStyle w:val="ListNumber"/>
            </w:pPr>
            <w:proofErr w:type="spellStart"/>
            <w:r w:rsidRPr="00C16C28">
              <w:t>Modul</w:t>
            </w:r>
            <w:proofErr w:type="spellEnd"/>
            <w:r w:rsidRPr="00C16C28">
              <w:t xml:space="preserve"> </w:t>
            </w:r>
            <w:proofErr w:type="spellStart"/>
            <w:r w:rsidRPr="00C16C28">
              <w:t>Kategori</w:t>
            </w:r>
            <w:proofErr w:type="spellEnd"/>
            <w:r w:rsidR="00B918EC">
              <w:t xml:space="preserve"> </w:t>
            </w:r>
            <w:proofErr w:type="spellStart"/>
            <w:r w:rsidR="00B918EC">
              <w:t>Surat</w:t>
            </w:r>
            <w:proofErr w:type="spellEnd"/>
          </w:p>
        </w:tc>
      </w:tr>
      <w:tr w:rsidR="00791132" w:rsidRPr="00685B4E" w:rsidTr="004D0A09"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9170" w:type="dxa"/>
          </w:tcPr>
          <w:p w:rsidR="00791132" w:rsidRPr="00685B4E" w:rsidRDefault="00791132" w:rsidP="00065EC9">
            <w:pPr>
              <w:pStyle w:val="ListNumber2"/>
              <w:numPr>
                <w:ilvl w:val="1"/>
                <w:numId w:val="11"/>
              </w:numPr>
              <w:ind w:hanging="907"/>
            </w:pP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 w:rsidR="00A578C0">
              <w:t>kategori</w:t>
            </w:r>
            <w:proofErr w:type="spellEnd"/>
          </w:p>
        </w:tc>
      </w:tr>
      <w:tr w:rsidR="00791132" w:rsidRPr="00685B4E" w:rsidTr="004D0A09"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9170" w:type="dxa"/>
          </w:tcPr>
          <w:p w:rsidR="00791132" w:rsidRPr="00685B4E" w:rsidRDefault="00791132" w:rsidP="00065EC9">
            <w:pPr>
              <w:pStyle w:val="ListNumber2"/>
              <w:numPr>
                <w:ilvl w:val="1"/>
                <w:numId w:val="11"/>
              </w:numPr>
              <w:ind w:hanging="907"/>
            </w:pPr>
            <w:proofErr w:type="spellStart"/>
            <w:r>
              <w:t>S</w:t>
            </w:r>
            <w:r w:rsidR="00A578C0">
              <w:t>unting</w:t>
            </w:r>
            <w:proofErr w:type="spellEnd"/>
            <w:r w:rsidR="00A578C0">
              <w:t xml:space="preserve"> data </w:t>
            </w:r>
            <w:proofErr w:type="spellStart"/>
            <w:r w:rsidR="00A578C0">
              <w:t>kategori</w:t>
            </w:r>
            <w:proofErr w:type="spellEnd"/>
            <w:r>
              <w:t xml:space="preserve"> </w:t>
            </w:r>
          </w:p>
        </w:tc>
      </w:tr>
      <w:tr w:rsidR="00791132" w:rsidRPr="00685B4E" w:rsidTr="004D0A09">
        <w:trPr>
          <w:trHeight w:val="270"/>
        </w:trPr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9170" w:type="dxa"/>
          </w:tcPr>
          <w:p w:rsidR="00791132" w:rsidRPr="00685B4E" w:rsidRDefault="00791132" w:rsidP="00065EC9">
            <w:pPr>
              <w:pStyle w:val="ListNumber2"/>
              <w:numPr>
                <w:ilvl w:val="1"/>
                <w:numId w:val="11"/>
              </w:numPr>
              <w:ind w:hanging="907"/>
            </w:pPr>
            <w:proofErr w:type="spellStart"/>
            <w:r>
              <w:t>Tinjau</w:t>
            </w:r>
            <w:proofErr w:type="spellEnd"/>
            <w:r w:rsidR="00A578C0">
              <w:t xml:space="preserve"> data </w:t>
            </w:r>
            <w:proofErr w:type="spellStart"/>
            <w:r w:rsidR="00A578C0">
              <w:t>kategori</w:t>
            </w:r>
            <w:proofErr w:type="spellEnd"/>
            <w:r>
              <w:t xml:space="preserve"> </w:t>
            </w:r>
          </w:p>
        </w:tc>
      </w:tr>
      <w:tr w:rsidR="00791132" w:rsidTr="004D0A09">
        <w:trPr>
          <w:trHeight w:val="270"/>
        </w:trPr>
        <w:tc>
          <w:tcPr>
            <w:tcW w:w="450" w:type="dxa"/>
          </w:tcPr>
          <w:p w:rsidR="00791132" w:rsidRDefault="00791132" w:rsidP="004D0A09">
            <w:pPr>
              <w:pStyle w:val="Checkbox"/>
            </w:pPr>
          </w:p>
        </w:tc>
        <w:tc>
          <w:tcPr>
            <w:tcW w:w="450" w:type="dxa"/>
          </w:tcPr>
          <w:p w:rsidR="00791132" w:rsidRDefault="00791132" w:rsidP="00065EC9">
            <w:pPr>
              <w:pStyle w:val="Checkbox"/>
              <w:numPr>
                <w:ilvl w:val="0"/>
                <w:numId w:val="8"/>
              </w:numPr>
            </w:pPr>
          </w:p>
        </w:tc>
        <w:tc>
          <w:tcPr>
            <w:tcW w:w="9170" w:type="dxa"/>
          </w:tcPr>
          <w:p w:rsidR="00791132" w:rsidRDefault="00791132" w:rsidP="00065EC9">
            <w:pPr>
              <w:pStyle w:val="ListNumber2"/>
              <w:numPr>
                <w:ilvl w:val="1"/>
                <w:numId w:val="11"/>
              </w:numPr>
              <w:ind w:hanging="907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r w:rsidR="00A578C0">
              <w:t xml:space="preserve">data </w:t>
            </w:r>
            <w:proofErr w:type="spellStart"/>
            <w:r w:rsidR="00A578C0">
              <w:t>kategori</w:t>
            </w:r>
            <w:proofErr w:type="spellEnd"/>
          </w:p>
        </w:tc>
      </w:tr>
    </w:tbl>
    <w:p w:rsidR="00A578C0" w:rsidRDefault="00A578C0">
      <w:r>
        <w:br w:type="page"/>
      </w:r>
    </w:p>
    <w:p w:rsidR="00685B4E" w:rsidRPr="00685B4E" w:rsidRDefault="00A578C0" w:rsidP="00685B4E">
      <w:pPr>
        <w:pStyle w:val="Heading1"/>
      </w:pPr>
      <w:bookmarkStart w:id="1" w:name="_SURAT_MASUK"/>
      <w:bookmarkEnd w:id="1"/>
      <w:r>
        <w:lastRenderedPageBreak/>
        <w:t>SURAT MASUK</w:t>
      </w:r>
    </w:p>
    <w:p w:rsidR="00C16C28" w:rsidRDefault="00DE32E4" w:rsidP="005854DB">
      <w:proofErr w:type="spellStart"/>
      <w:r>
        <w:t>Masuk</w:t>
      </w:r>
      <w:proofErr w:type="spellEnd"/>
      <w:r>
        <w:t xml:space="preserve"> </w:t>
      </w:r>
      <w:proofErr w:type="spellStart"/>
      <w:r w:rsidR="00C16C28">
        <w:t>Modul</w:t>
      </w:r>
      <w:proofErr w:type="spellEnd"/>
      <w:r w:rsidR="00C16C28">
        <w:t xml:space="preserve"> </w:t>
      </w:r>
      <w:proofErr w:type="spellStart"/>
      <w:proofErr w:type="gramStart"/>
      <w:r w:rsidR="00C16C28">
        <w:t>surat</w:t>
      </w:r>
      <w:proofErr w:type="spellEnd"/>
      <w:proofErr w:type="gramEnd"/>
      <w:r w:rsidR="00C16C28">
        <w:t xml:space="preserve"> </w:t>
      </w:r>
      <w:proofErr w:type="spellStart"/>
      <w:r w:rsidR="00C16C28">
        <w:t>masuk</w:t>
      </w:r>
      <w:proofErr w:type="spellEnd"/>
      <w:r w:rsidR="00C16C28">
        <w:t xml:space="preserve"> </w:t>
      </w:r>
      <w:proofErr w:type="spellStart"/>
      <w:r w:rsidR="00C16C28">
        <w:t>dengan</w:t>
      </w:r>
      <w:proofErr w:type="spellEnd"/>
      <w:r w:rsidR="00C16C28">
        <w:t xml:space="preserve"> </w:t>
      </w:r>
      <w:proofErr w:type="spellStart"/>
      <w:r w:rsidR="00C16C28">
        <w:t>klick</w:t>
      </w:r>
      <w:proofErr w:type="spellEnd"/>
      <w:r w:rsidR="00C16C28">
        <w:t xml:space="preserve"> </w:t>
      </w:r>
      <w:r w:rsidR="00D41C34">
        <w:t xml:space="preserve">menu </w:t>
      </w:r>
      <w:proofErr w:type="spellStart"/>
      <w:r w:rsidR="00D41C34">
        <w:t>sebelah</w:t>
      </w:r>
      <w:proofErr w:type="spellEnd"/>
      <w:r w:rsidR="00D41C34">
        <w:t xml:space="preserve"> </w:t>
      </w:r>
      <w:proofErr w:type="spellStart"/>
      <w:r w:rsidR="00D41C34">
        <w:t>kiri</w:t>
      </w:r>
      <w:proofErr w:type="spellEnd"/>
      <w:r w:rsidR="00D41C34">
        <w:t xml:space="preserve"> “</w:t>
      </w:r>
      <w:proofErr w:type="spellStart"/>
      <w:r w:rsidR="00D41C34">
        <w:t>Surat</w:t>
      </w:r>
      <w:proofErr w:type="spellEnd"/>
      <w:r w:rsidR="00D41C34">
        <w:t xml:space="preserve"> </w:t>
      </w:r>
      <w:proofErr w:type="spellStart"/>
      <w:r w:rsidR="00D41C34">
        <w:t>Masuk</w:t>
      </w:r>
      <w:proofErr w:type="spellEnd"/>
      <w:r w:rsidR="00D41C34">
        <w:t xml:space="preserve">” </w:t>
      </w:r>
    </w:p>
    <w:p w:rsidR="00130B1E" w:rsidRDefault="00D41C34" w:rsidP="00130B1E">
      <w:pPr>
        <w:keepNext/>
        <w:jc w:val="center"/>
      </w:pPr>
      <w:r>
        <w:rPr>
          <w:noProof/>
        </w:rPr>
        <w:drawing>
          <wp:inline distT="0" distB="0" distL="0" distR="0" wp14:anchorId="42E372C5" wp14:editId="2AB6C1EA">
            <wp:extent cx="2838846" cy="282932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4DBE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2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41C34" w:rsidRDefault="00130B1E" w:rsidP="00130B1E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1</w:t>
        </w:r>
      </w:fldSimple>
    </w:p>
    <w:p w:rsidR="00903992" w:rsidRDefault="009E7F93" w:rsidP="00903992"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9E7F93" w:rsidRDefault="009E7F93" w:rsidP="009E7F93">
      <w:pPr>
        <w:keepNext/>
      </w:pPr>
      <w:r>
        <w:rPr>
          <w:noProof/>
        </w:rPr>
        <w:drawing>
          <wp:inline distT="0" distB="0" distL="0" distR="0" wp14:anchorId="6590DF3E" wp14:editId="01D12C29">
            <wp:extent cx="6400800" cy="2530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4154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93" w:rsidRPr="00903992" w:rsidRDefault="009E7F93" w:rsidP="009E7F93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2</w:t>
        </w:r>
      </w:fldSimple>
    </w:p>
    <w:p w:rsidR="00D41C34" w:rsidRPr="00D41C34" w:rsidRDefault="00A578C0" w:rsidP="00065EC9">
      <w:pPr>
        <w:pStyle w:val="Heading2"/>
        <w:numPr>
          <w:ilvl w:val="1"/>
          <w:numId w:val="12"/>
        </w:numPr>
        <w:rPr>
          <w:b w:val="0"/>
          <w:color w:val="7F7F7F" w:themeColor="text1" w:themeTint="80"/>
          <w:sz w:val="26"/>
          <w:szCs w:val="26"/>
        </w:rPr>
      </w:pPr>
      <w:proofErr w:type="spellStart"/>
      <w:r w:rsidRPr="00C16C28">
        <w:rPr>
          <w:b w:val="0"/>
          <w:color w:val="7F7F7F" w:themeColor="text1" w:themeTint="80"/>
          <w:sz w:val="26"/>
          <w:szCs w:val="26"/>
        </w:rPr>
        <w:t>Menambahkan</w:t>
      </w:r>
      <w:proofErr w:type="spellEnd"/>
      <w:r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proofErr w:type="gramStart"/>
      <w:r w:rsidRPr="00C16C28">
        <w:rPr>
          <w:b w:val="0"/>
          <w:color w:val="7F7F7F" w:themeColor="text1" w:themeTint="80"/>
          <w:sz w:val="26"/>
          <w:szCs w:val="26"/>
        </w:rPr>
        <w:t>surat</w:t>
      </w:r>
      <w:proofErr w:type="spellEnd"/>
      <w:proofErr w:type="gramEnd"/>
    </w:p>
    <w:p w:rsidR="00130B1E" w:rsidRPr="00903992" w:rsidRDefault="00130B1E" w:rsidP="00130B1E">
      <w:pPr>
        <w:rPr>
          <w:noProof/>
          <w:color w:val="000000" w:themeColor="text1"/>
          <w:sz w:val="22"/>
        </w:rPr>
      </w:pPr>
      <w:proofErr w:type="spellStart"/>
      <w:r w:rsidRPr="00903992">
        <w:rPr>
          <w:color w:val="7F7F7F" w:themeColor="text1" w:themeTint="80"/>
          <w:sz w:val="22"/>
        </w:rPr>
        <w:t>Mengakses</w:t>
      </w:r>
      <w:proofErr w:type="spellEnd"/>
      <w:r w:rsidRPr="00903992">
        <w:rPr>
          <w:color w:val="7F7F7F" w:themeColor="text1" w:themeTint="80"/>
          <w:sz w:val="22"/>
        </w:rPr>
        <w:t xml:space="preserve"> form </w:t>
      </w:r>
      <w:proofErr w:type="spellStart"/>
      <w:r w:rsidR="000E5446">
        <w:rPr>
          <w:color w:val="7F7F7F" w:themeColor="text1" w:themeTint="80"/>
          <w:sz w:val="22"/>
        </w:rPr>
        <w:t>tambah</w:t>
      </w:r>
      <w:proofErr w:type="spellEnd"/>
      <w:r w:rsidR="000E5446">
        <w:rPr>
          <w:color w:val="7F7F7F" w:themeColor="text1" w:themeTint="80"/>
          <w:sz w:val="22"/>
        </w:rPr>
        <w:t xml:space="preserve"> data </w:t>
      </w:r>
      <w:proofErr w:type="spellStart"/>
      <w:proofErr w:type="gramStart"/>
      <w:r w:rsidR="000E5446">
        <w:rPr>
          <w:color w:val="7F7F7F" w:themeColor="text1" w:themeTint="80"/>
          <w:sz w:val="22"/>
        </w:rPr>
        <w:t>surat</w:t>
      </w:r>
      <w:proofErr w:type="spellEnd"/>
      <w:proofErr w:type="gram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dengan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klik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tombol</w:t>
      </w:r>
      <w:proofErr w:type="spellEnd"/>
      <w:r w:rsidRPr="00903992">
        <w:rPr>
          <w:b/>
          <w:color w:val="7F7F7F" w:themeColor="text1" w:themeTint="80"/>
          <w:sz w:val="22"/>
        </w:rPr>
        <w:t xml:space="preserve"> </w:t>
      </w:r>
      <w:r w:rsidRPr="00903992">
        <w:rPr>
          <w:color w:val="7F7F7F" w:themeColor="text1" w:themeTint="80"/>
          <w:sz w:val="22"/>
        </w:rPr>
        <w:t>“</w:t>
      </w:r>
      <w:proofErr w:type="spellStart"/>
      <w:r w:rsidRPr="00903992">
        <w:rPr>
          <w:b/>
          <w:color w:val="7F7F7F" w:themeColor="text1" w:themeTint="80"/>
          <w:sz w:val="22"/>
        </w:rPr>
        <w:t>tambah</w:t>
      </w:r>
      <w:proofErr w:type="spellEnd"/>
      <w:r w:rsidRPr="00903992">
        <w:rPr>
          <w:b/>
          <w:color w:val="7F7F7F" w:themeColor="text1" w:themeTint="80"/>
          <w:sz w:val="22"/>
        </w:rPr>
        <w:t xml:space="preserve"> data</w:t>
      </w:r>
      <w:r w:rsidRPr="00903992">
        <w:rPr>
          <w:color w:val="7F7F7F" w:themeColor="text1" w:themeTint="80"/>
          <w:sz w:val="22"/>
        </w:rPr>
        <w:t xml:space="preserve">” </w:t>
      </w:r>
    </w:p>
    <w:p w:rsidR="00130B1E" w:rsidRPr="00903992" w:rsidRDefault="00130B1E" w:rsidP="00130B1E">
      <w:pPr>
        <w:keepNext/>
        <w:jc w:val="center"/>
        <w:rPr>
          <w:sz w:val="22"/>
        </w:rPr>
      </w:pPr>
      <w:r w:rsidRPr="00903992">
        <w:rPr>
          <w:noProof/>
          <w:color w:val="000000" w:themeColor="text1"/>
          <w:sz w:val="22"/>
        </w:rPr>
        <w:lastRenderedPageBreak/>
        <w:drawing>
          <wp:inline distT="0" distB="0" distL="0" distR="0" wp14:anchorId="44B661EE" wp14:editId="23D7BFF4">
            <wp:extent cx="6400800" cy="490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453A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E" w:rsidRPr="00903992" w:rsidRDefault="00130B1E" w:rsidP="00130B1E">
      <w:pPr>
        <w:pStyle w:val="Caption"/>
        <w:jc w:val="center"/>
        <w:rPr>
          <w:color w:val="7F7F7F" w:themeColor="text1" w:themeTint="80"/>
          <w:sz w:val="22"/>
          <w:szCs w:val="22"/>
        </w:rPr>
      </w:pPr>
      <w:proofErr w:type="spellStart"/>
      <w:r w:rsidRPr="00903992">
        <w:rPr>
          <w:sz w:val="22"/>
          <w:szCs w:val="22"/>
        </w:rPr>
        <w:t>Gambar</w:t>
      </w:r>
      <w:proofErr w:type="spellEnd"/>
      <w:r w:rsidRPr="00903992">
        <w:rPr>
          <w:sz w:val="22"/>
          <w:szCs w:val="22"/>
        </w:rPr>
        <w:t xml:space="preserve"> </w:t>
      </w:r>
      <w:r w:rsidRPr="00903992">
        <w:rPr>
          <w:sz w:val="22"/>
          <w:szCs w:val="22"/>
        </w:rPr>
        <w:fldChar w:fldCharType="begin"/>
      </w:r>
      <w:r w:rsidRPr="00903992">
        <w:rPr>
          <w:sz w:val="22"/>
          <w:szCs w:val="22"/>
        </w:rPr>
        <w:instrText xml:space="preserve"> SEQ Gambar \* ARABIC </w:instrText>
      </w:r>
      <w:r w:rsidRPr="00903992">
        <w:rPr>
          <w:sz w:val="22"/>
          <w:szCs w:val="22"/>
        </w:rPr>
        <w:fldChar w:fldCharType="separate"/>
      </w:r>
      <w:r w:rsidR="00B918EC">
        <w:rPr>
          <w:noProof/>
          <w:sz w:val="22"/>
          <w:szCs w:val="22"/>
        </w:rPr>
        <w:t>3</w:t>
      </w:r>
      <w:r w:rsidRPr="00903992">
        <w:rPr>
          <w:sz w:val="22"/>
          <w:szCs w:val="22"/>
        </w:rPr>
        <w:fldChar w:fldCharType="end"/>
      </w:r>
    </w:p>
    <w:p w:rsidR="00130B1E" w:rsidRPr="00903992" w:rsidRDefault="00130B1E" w:rsidP="00130B1E">
      <w:pPr>
        <w:rPr>
          <w:color w:val="7F7F7F" w:themeColor="text1" w:themeTint="80"/>
          <w:sz w:val="22"/>
        </w:rPr>
      </w:pPr>
      <w:proofErr w:type="spellStart"/>
      <w:r w:rsidRPr="00903992">
        <w:rPr>
          <w:color w:val="7F7F7F" w:themeColor="text1" w:themeTint="80"/>
          <w:sz w:val="22"/>
        </w:rPr>
        <w:t>Maka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proofErr w:type="gramStart"/>
      <w:r w:rsidRPr="00903992">
        <w:rPr>
          <w:color w:val="7F7F7F" w:themeColor="text1" w:themeTint="80"/>
          <w:sz w:val="22"/>
        </w:rPr>
        <w:t>akan</w:t>
      </w:r>
      <w:proofErr w:type="spellEnd"/>
      <w:proofErr w:type="gram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muncul</w:t>
      </w:r>
      <w:proofErr w:type="spellEnd"/>
      <w:r w:rsidRPr="00903992">
        <w:rPr>
          <w:color w:val="7F7F7F" w:themeColor="text1" w:themeTint="80"/>
          <w:sz w:val="22"/>
        </w:rPr>
        <w:t xml:space="preserve"> form </w:t>
      </w:r>
      <w:proofErr w:type="spellStart"/>
      <w:r w:rsidRPr="00903992">
        <w:rPr>
          <w:color w:val="7F7F7F" w:themeColor="text1" w:themeTint="80"/>
          <w:sz w:val="22"/>
        </w:rPr>
        <w:t>tambah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seperti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berikut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</w:p>
    <w:p w:rsidR="00130B1E" w:rsidRPr="00903992" w:rsidRDefault="00130B1E" w:rsidP="00130B1E">
      <w:pPr>
        <w:keepNext/>
        <w:jc w:val="center"/>
        <w:rPr>
          <w:sz w:val="22"/>
        </w:rPr>
      </w:pPr>
      <w:r w:rsidRPr="00903992">
        <w:rPr>
          <w:noProof/>
          <w:color w:val="000000" w:themeColor="text1"/>
          <w:sz w:val="22"/>
        </w:rPr>
        <w:drawing>
          <wp:inline distT="0" distB="0" distL="0" distR="0" wp14:anchorId="040563BC" wp14:editId="5DCFD25A">
            <wp:extent cx="4800600" cy="28436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4903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159" cy="28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E" w:rsidRPr="00903992" w:rsidRDefault="00130B1E" w:rsidP="00130B1E">
      <w:pPr>
        <w:pStyle w:val="Caption"/>
        <w:jc w:val="center"/>
        <w:rPr>
          <w:sz w:val="22"/>
          <w:szCs w:val="22"/>
        </w:rPr>
      </w:pPr>
      <w:proofErr w:type="spellStart"/>
      <w:r w:rsidRPr="00903992">
        <w:rPr>
          <w:sz w:val="22"/>
          <w:szCs w:val="22"/>
        </w:rPr>
        <w:t>Gambar</w:t>
      </w:r>
      <w:proofErr w:type="spellEnd"/>
      <w:r w:rsidRPr="00903992">
        <w:rPr>
          <w:sz w:val="22"/>
          <w:szCs w:val="22"/>
        </w:rPr>
        <w:t xml:space="preserve"> </w:t>
      </w:r>
      <w:r w:rsidRPr="00903992">
        <w:rPr>
          <w:sz w:val="22"/>
          <w:szCs w:val="22"/>
        </w:rPr>
        <w:fldChar w:fldCharType="begin"/>
      </w:r>
      <w:r w:rsidRPr="00903992">
        <w:rPr>
          <w:sz w:val="22"/>
          <w:szCs w:val="22"/>
        </w:rPr>
        <w:instrText xml:space="preserve"> SEQ Gambar \* ARABIC </w:instrText>
      </w:r>
      <w:r w:rsidRPr="00903992">
        <w:rPr>
          <w:sz w:val="22"/>
          <w:szCs w:val="22"/>
        </w:rPr>
        <w:fldChar w:fldCharType="separate"/>
      </w:r>
      <w:r w:rsidR="00B918EC">
        <w:rPr>
          <w:noProof/>
          <w:sz w:val="22"/>
          <w:szCs w:val="22"/>
        </w:rPr>
        <w:t>4</w:t>
      </w:r>
      <w:r w:rsidRPr="00903992">
        <w:rPr>
          <w:sz w:val="22"/>
          <w:szCs w:val="22"/>
        </w:rPr>
        <w:fldChar w:fldCharType="end"/>
      </w:r>
    </w:p>
    <w:p w:rsidR="00130B1E" w:rsidRPr="00903992" w:rsidRDefault="00130B1E" w:rsidP="00130B1E">
      <w:pPr>
        <w:rPr>
          <w:sz w:val="22"/>
        </w:rPr>
      </w:pPr>
      <w:r w:rsidRPr="00903992">
        <w:rPr>
          <w:sz w:val="22"/>
        </w:rPr>
        <w:t xml:space="preserve">Dan </w:t>
      </w:r>
      <w:proofErr w:type="spellStart"/>
      <w:r w:rsidRPr="00903992">
        <w:rPr>
          <w:sz w:val="22"/>
        </w:rPr>
        <w:t>isi</w:t>
      </w:r>
      <w:proofErr w:type="spellEnd"/>
      <w:r w:rsidRPr="00903992">
        <w:rPr>
          <w:sz w:val="22"/>
        </w:rPr>
        <w:t xml:space="preserve"> form </w:t>
      </w:r>
      <w:proofErr w:type="spellStart"/>
      <w:r w:rsidRPr="00903992">
        <w:rPr>
          <w:sz w:val="22"/>
        </w:rPr>
        <w:t>tersebut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untuk</w:t>
      </w:r>
      <w:proofErr w:type="spellEnd"/>
      <w:r w:rsidRPr="00903992">
        <w:rPr>
          <w:sz w:val="22"/>
        </w:rPr>
        <w:t xml:space="preserve"> </w:t>
      </w:r>
      <w:proofErr w:type="spellStart"/>
      <w:r w:rsidR="00903992" w:rsidRPr="00903992">
        <w:rPr>
          <w:sz w:val="22"/>
        </w:rPr>
        <w:t>menambahkan</w:t>
      </w:r>
      <w:proofErr w:type="spellEnd"/>
      <w:r w:rsidR="00903992" w:rsidRPr="00903992">
        <w:rPr>
          <w:sz w:val="22"/>
        </w:rPr>
        <w:t xml:space="preserve"> data </w:t>
      </w:r>
    </w:p>
    <w:p w:rsidR="00903992" w:rsidRDefault="00903992" w:rsidP="00903992">
      <w:pPr>
        <w:pStyle w:val="ListNumber2"/>
        <w:numPr>
          <w:ilvl w:val="0"/>
          <w:numId w:val="0"/>
        </w:numPr>
        <w:rPr>
          <w:sz w:val="22"/>
        </w:rPr>
      </w:pPr>
      <w:proofErr w:type="spellStart"/>
      <w:r w:rsidRPr="00903992">
        <w:rPr>
          <w:sz w:val="22"/>
        </w:rPr>
        <w:t>Setelah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selesai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mengisi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klik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tombol</w:t>
      </w:r>
      <w:proofErr w:type="spellEnd"/>
      <w:r w:rsidRPr="00903992">
        <w:rPr>
          <w:sz w:val="22"/>
        </w:rPr>
        <w:t xml:space="preserve"> “</w:t>
      </w:r>
      <w:proofErr w:type="spellStart"/>
      <w:r w:rsidRPr="00903992">
        <w:rPr>
          <w:b/>
          <w:sz w:val="22"/>
        </w:rPr>
        <w:t>simpan</w:t>
      </w:r>
      <w:proofErr w:type="spellEnd"/>
      <w:r w:rsidRPr="00903992">
        <w:rPr>
          <w:sz w:val="22"/>
        </w:rPr>
        <w:t xml:space="preserve">” </w:t>
      </w:r>
      <w:proofErr w:type="spellStart"/>
      <w:r w:rsidRPr="00903992">
        <w:rPr>
          <w:sz w:val="22"/>
        </w:rPr>
        <w:t>untuk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menyimpan</w:t>
      </w:r>
      <w:proofErr w:type="spellEnd"/>
      <w:r w:rsidRPr="00903992">
        <w:rPr>
          <w:sz w:val="22"/>
        </w:rPr>
        <w:t xml:space="preserve"> data yang di </w:t>
      </w:r>
      <w:proofErr w:type="spellStart"/>
      <w:r w:rsidRPr="00903992">
        <w:rPr>
          <w:sz w:val="22"/>
        </w:rPr>
        <w:t>isikan</w:t>
      </w:r>
      <w:proofErr w:type="spellEnd"/>
      <w:r w:rsidRPr="00903992">
        <w:rPr>
          <w:sz w:val="22"/>
        </w:rPr>
        <w:t xml:space="preserve"> </w:t>
      </w:r>
      <w:r>
        <w:rPr>
          <w:sz w:val="22"/>
        </w:rPr>
        <w:t xml:space="preserve">di form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</w:p>
    <w:p w:rsidR="00903992" w:rsidRDefault="00903992" w:rsidP="00903992">
      <w:pPr>
        <w:pStyle w:val="ListNumber2"/>
        <w:keepNext/>
        <w:numPr>
          <w:ilvl w:val="0"/>
          <w:numId w:val="0"/>
        </w:numPr>
        <w:jc w:val="center"/>
      </w:pPr>
      <w:r>
        <w:rPr>
          <w:noProof/>
          <w:sz w:val="22"/>
        </w:rPr>
        <w:drawing>
          <wp:inline distT="0" distB="0" distL="0" distR="0" wp14:anchorId="10B23594" wp14:editId="1FBE2BC2">
            <wp:extent cx="4524375" cy="55054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4B80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2" w:rsidRPr="00903992" w:rsidRDefault="00903992" w:rsidP="00903992">
      <w:pPr>
        <w:pStyle w:val="Caption"/>
        <w:jc w:val="center"/>
        <w:rPr>
          <w:sz w:val="22"/>
          <w:szCs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5</w:t>
        </w:r>
      </w:fldSimple>
    </w:p>
    <w:p w:rsidR="00C16C28" w:rsidRDefault="00903992" w:rsidP="009E7F93">
      <w:pPr>
        <w:rPr>
          <w:i/>
          <w:color w:val="7F7F7F" w:themeColor="text1" w:themeTint="80"/>
          <w:sz w:val="22"/>
        </w:rPr>
      </w:pPr>
      <w:proofErr w:type="spellStart"/>
      <w:proofErr w:type="gramStart"/>
      <w:r w:rsidRPr="00903992">
        <w:rPr>
          <w:i/>
          <w:color w:val="7F7F7F" w:themeColor="text1" w:themeTint="80"/>
          <w:sz w:val="22"/>
        </w:rPr>
        <w:t>Nb</w:t>
      </w:r>
      <w:proofErr w:type="spellEnd"/>
      <w:r w:rsidRPr="00903992">
        <w:rPr>
          <w:i/>
          <w:color w:val="7F7F7F" w:themeColor="text1" w:themeTint="80"/>
          <w:sz w:val="22"/>
        </w:rPr>
        <w:t xml:space="preserve"> :</w:t>
      </w:r>
      <w:proofErr w:type="gramEnd"/>
      <w:r w:rsidRPr="00903992">
        <w:rPr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i/>
          <w:color w:val="7F7F7F" w:themeColor="text1" w:themeTint="80"/>
          <w:sz w:val="22"/>
        </w:rPr>
        <w:t>kolom</w:t>
      </w:r>
      <w:proofErr w:type="spellEnd"/>
      <w:r w:rsidRPr="00903992">
        <w:rPr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i/>
          <w:color w:val="7F7F7F" w:themeColor="text1" w:themeTint="80"/>
          <w:sz w:val="22"/>
        </w:rPr>
        <w:t>kategori</w:t>
      </w:r>
      <w:proofErr w:type="spellEnd"/>
      <w:r w:rsidRPr="00903992">
        <w:rPr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i/>
          <w:color w:val="7F7F7F" w:themeColor="text1" w:themeTint="80"/>
          <w:sz w:val="22"/>
        </w:rPr>
        <w:t>berelasi</w:t>
      </w:r>
      <w:proofErr w:type="spellEnd"/>
      <w:r w:rsidRPr="00903992">
        <w:rPr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i/>
          <w:color w:val="7F7F7F" w:themeColor="text1" w:themeTint="80"/>
          <w:sz w:val="22"/>
        </w:rPr>
        <w:t>dengan</w:t>
      </w:r>
      <w:proofErr w:type="spellEnd"/>
      <w:r w:rsidRPr="00903992">
        <w:rPr>
          <w:i/>
          <w:color w:val="7F7F7F" w:themeColor="text1" w:themeTint="80"/>
          <w:sz w:val="22"/>
        </w:rPr>
        <w:t xml:space="preserve"> “</w:t>
      </w:r>
      <w:proofErr w:type="spellStart"/>
      <w:r w:rsidRPr="00903992">
        <w:rPr>
          <w:b/>
          <w:i/>
          <w:color w:val="7F7F7F" w:themeColor="text1" w:themeTint="80"/>
          <w:sz w:val="22"/>
        </w:rPr>
        <w:t>modul</w:t>
      </w:r>
      <w:proofErr w:type="spellEnd"/>
      <w:r w:rsidRPr="00903992">
        <w:rPr>
          <w:b/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b/>
          <w:i/>
          <w:color w:val="7F7F7F" w:themeColor="text1" w:themeTint="80"/>
          <w:sz w:val="22"/>
        </w:rPr>
        <w:t>kategori</w:t>
      </w:r>
      <w:proofErr w:type="spellEnd"/>
      <w:r w:rsidRPr="00903992">
        <w:rPr>
          <w:b/>
          <w:i/>
          <w:color w:val="7F7F7F" w:themeColor="text1" w:themeTint="80"/>
          <w:sz w:val="22"/>
        </w:rPr>
        <w:t xml:space="preserve"> </w:t>
      </w:r>
      <w:proofErr w:type="spellStart"/>
      <w:r w:rsidRPr="00903992">
        <w:rPr>
          <w:b/>
          <w:i/>
          <w:color w:val="7F7F7F" w:themeColor="text1" w:themeTint="80"/>
          <w:sz w:val="22"/>
        </w:rPr>
        <w:t>surat</w:t>
      </w:r>
      <w:proofErr w:type="spellEnd"/>
      <w:r w:rsidRPr="00903992">
        <w:rPr>
          <w:i/>
          <w:color w:val="7F7F7F" w:themeColor="text1" w:themeTint="80"/>
          <w:sz w:val="22"/>
        </w:rPr>
        <w:t>”</w:t>
      </w:r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jika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ingin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menambahkan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maka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akses</w:t>
      </w:r>
      <w:proofErr w:type="spellEnd"/>
      <w:r w:rsidR="009E7F93">
        <w:rPr>
          <w:i/>
          <w:color w:val="7F7F7F" w:themeColor="text1" w:themeTint="80"/>
          <w:sz w:val="22"/>
        </w:rPr>
        <w:br/>
      </w:r>
      <w:proofErr w:type="spellStart"/>
      <w:r w:rsidR="009E7F93">
        <w:rPr>
          <w:i/>
          <w:color w:val="7F7F7F" w:themeColor="text1" w:themeTint="80"/>
          <w:sz w:val="22"/>
        </w:rPr>
        <w:t>modul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  <w:proofErr w:type="spellStart"/>
      <w:r w:rsidR="009E7F93">
        <w:rPr>
          <w:i/>
          <w:color w:val="7F7F7F" w:themeColor="text1" w:themeTint="80"/>
          <w:sz w:val="22"/>
        </w:rPr>
        <w:t>tersebut</w:t>
      </w:r>
      <w:proofErr w:type="spellEnd"/>
      <w:r w:rsidR="009E7F93">
        <w:rPr>
          <w:i/>
          <w:color w:val="7F7F7F" w:themeColor="text1" w:themeTint="80"/>
          <w:sz w:val="22"/>
        </w:rPr>
        <w:t xml:space="preserve"> </w:t>
      </w:r>
    </w:p>
    <w:p w:rsidR="00903992" w:rsidRPr="00903992" w:rsidRDefault="00903992" w:rsidP="00130B1E">
      <w:pPr>
        <w:rPr>
          <w:i/>
          <w:sz w:val="22"/>
        </w:rPr>
      </w:pPr>
    </w:p>
    <w:p w:rsidR="00C16C28" w:rsidRPr="00C16C28" w:rsidRDefault="009E7F93" w:rsidP="00065EC9">
      <w:pPr>
        <w:pStyle w:val="Heading2"/>
        <w:numPr>
          <w:ilvl w:val="1"/>
          <w:numId w:val="12"/>
        </w:numPr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t>Sunting</w:t>
      </w:r>
      <w:proofErr w:type="spellEnd"/>
      <w:r w:rsidR="00C16C28"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proofErr w:type="gramStart"/>
      <w:r w:rsidR="00C16C28" w:rsidRPr="00C16C28">
        <w:rPr>
          <w:b w:val="0"/>
          <w:color w:val="7F7F7F" w:themeColor="text1" w:themeTint="80"/>
          <w:sz w:val="26"/>
          <w:szCs w:val="26"/>
        </w:rPr>
        <w:t>surat</w:t>
      </w:r>
      <w:proofErr w:type="spellEnd"/>
      <w:proofErr w:type="gramEnd"/>
    </w:p>
    <w:p w:rsidR="00C16C28" w:rsidRDefault="000E5446" w:rsidP="00C16C28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Untuk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mengedit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atau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menyunting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sudah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ada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yaitu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dengan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klick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tombol</w:t>
      </w:r>
      <w:proofErr w:type="spellEnd"/>
      <w:r>
        <w:rPr>
          <w:color w:val="7F7F7F" w:themeColor="text1" w:themeTint="80"/>
          <w:sz w:val="22"/>
        </w:rPr>
        <w:t xml:space="preserve"> “</w:t>
      </w:r>
      <w:proofErr w:type="spellStart"/>
      <w:r>
        <w:rPr>
          <w:color w:val="7F7F7F" w:themeColor="text1" w:themeTint="80"/>
          <w:sz w:val="22"/>
        </w:rPr>
        <w:t>sunting</w:t>
      </w:r>
      <w:proofErr w:type="spellEnd"/>
      <w:r>
        <w:rPr>
          <w:color w:val="7F7F7F" w:themeColor="text1" w:themeTint="80"/>
          <w:sz w:val="22"/>
        </w:rPr>
        <w:t xml:space="preserve">” di </w:t>
      </w:r>
      <w:proofErr w:type="spellStart"/>
      <w:r>
        <w:rPr>
          <w:color w:val="7F7F7F" w:themeColor="text1" w:themeTint="80"/>
          <w:sz w:val="22"/>
        </w:rPr>
        <w:t>baris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anda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edit </w:t>
      </w:r>
    </w:p>
    <w:p w:rsidR="000E5446" w:rsidRDefault="000E5446" w:rsidP="000E5446">
      <w:pPr>
        <w:keepNext/>
      </w:pPr>
      <w:r>
        <w:rPr>
          <w:noProof/>
          <w:color w:val="000000" w:themeColor="text1"/>
          <w:sz w:val="22"/>
        </w:rPr>
        <w:lastRenderedPageBreak/>
        <w:drawing>
          <wp:inline distT="0" distB="0" distL="0" distR="0" wp14:anchorId="39B4114A" wp14:editId="4C082464">
            <wp:extent cx="6400800" cy="92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4BA1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46" w:rsidRDefault="000E5446" w:rsidP="000E5446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6</w:t>
        </w:r>
      </w:fldSimple>
    </w:p>
    <w:p w:rsidR="009E7F93" w:rsidRDefault="000E5446" w:rsidP="00C16C28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Setelah</w:t>
      </w:r>
      <w:proofErr w:type="spellEnd"/>
      <w:r>
        <w:rPr>
          <w:color w:val="7F7F7F" w:themeColor="text1" w:themeTint="80"/>
          <w:sz w:val="22"/>
        </w:rPr>
        <w:t xml:space="preserve"> di </w:t>
      </w:r>
      <w:proofErr w:type="spellStart"/>
      <w:r>
        <w:rPr>
          <w:color w:val="7F7F7F" w:themeColor="text1" w:themeTint="80"/>
          <w:sz w:val="22"/>
        </w:rPr>
        <w:t>klick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proofErr w:type="gramStart"/>
      <w:r>
        <w:rPr>
          <w:color w:val="7F7F7F" w:themeColor="text1" w:themeTint="80"/>
          <w:sz w:val="22"/>
        </w:rPr>
        <w:t>akan</w:t>
      </w:r>
      <w:proofErr w:type="spellEnd"/>
      <w:proofErr w:type="gram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muncul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tampilan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seperti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berikut</w:t>
      </w:r>
      <w:proofErr w:type="spellEnd"/>
      <w:r>
        <w:rPr>
          <w:color w:val="7F7F7F" w:themeColor="text1" w:themeTint="80"/>
          <w:sz w:val="22"/>
        </w:rPr>
        <w:t xml:space="preserve"> </w:t>
      </w:r>
    </w:p>
    <w:p w:rsidR="000E5446" w:rsidRDefault="000E5446" w:rsidP="000E5446">
      <w:pPr>
        <w:keepNext/>
        <w:jc w:val="center"/>
      </w:pPr>
      <w:r>
        <w:rPr>
          <w:noProof/>
          <w:color w:val="000000" w:themeColor="text1"/>
          <w:sz w:val="22"/>
        </w:rPr>
        <w:drawing>
          <wp:inline distT="0" distB="0" distL="0" distR="0" wp14:anchorId="72CEC9F7" wp14:editId="022705A4">
            <wp:extent cx="6400800" cy="3738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4397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46" w:rsidRDefault="000E5446" w:rsidP="000E5446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7</w:t>
        </w:r>
      </w:fldSimple>
    </w:p>
    <w:p w:rsidR="009E7F93" w:rsidRPr="000E5446" w:rsidRDefault="000E5446" w:rsidP="00C16C28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Ubah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kolum</w:t>
      </w:r>
      <w:proofErr w:type="spellEnd"/>
      <w:r>
        <w:rPr>
          <w:color w:val="7F7F7F" w:themeColor="text1" w:themeTint="80"/>
          <w:sz w:val="22"/>
        </w:rPr>
        <w:t xml:space="preserve"> yang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di </w:t>
      </w:r>
      <w:proofErr w:type="spellStart"/>
      <w:r>
        <w:rPr>
          <w:color w:val="7F7F7F" w:themeColor="text1" w:themeTint="80"/>
          <w:sz w:val="22"/>
        </w:rPr>
        <w:t>inginkan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setelah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selesai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klik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tombol</w:t>
      </w:r>
      <w:proofErr w:type="spellEnd"/>
      <w:r>
        <w:rPr>
          <w:color w:val="7F7F7F" w:themeColor="text1" w:themeTint="80"/>
          <w:sz w:val="22"/>
        </w:rPr>
        <w:t xml:space="preserve"> “</w:t>
      </w:r>
      <w:proofErr w:type="spellStart"/>
      <w:r>
        <w:rPr>
          <w:b/>
          <w:color w:val="7F7F7F" w:themeColor="text1" w:themeTint="80"/>
          <w:sz w:val="22"/>
        </w:rPr>
        <w:t>simpan</w:t>
      </w:r>
      <w:proofErr w:type="spellEnd"/>
      <w:r>
        <w:rPr>
          <w:b/>
          <w:color w:val="7F7F7F" w:themeColor="text1" w:themeTint="80"/>
          <w:sz w:val="22"/>
        </w:rPr>
        <w:t xml:space="preserve">” </w:t>
      </w:r>
    </w:p>
    <w:p w:rsidR="000E5446" w:rsidRDefault="000E5446" w:rsidP="000E5446">
      <w:pPr>
        <w:keepNext/>
        <w:jc w:val="center"/>
      </w:pPr>
      <w:r>
        <w:rPr>
          <w:noProof/>
          <w:color w:val="000000" w:themeColor="text1"/>
          <w:sz w:val="22"/>
        </w:rPr>
        <w:drawing>
          <wp:inline distT="0" distB="0" distL="0" distR="0" wp14:anchorId="2DBA63B0" wp14:editId="628F24C9">
            <wp:extent cx="6400800" cy="621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4383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93" w:rsidRDefault="000E5446" w:rsidP="000E5446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8</w:t>
        </w:r>
      </w:fldSimple>
    </w:p>
    <w:p w:rsidR="009E7F93" w:rsidRPr="009E7F93" w:rsidRDefault="009E7F93" w:rsidP="00C16C28">
      <w:pPr>
        <w:rPr>
          <w:color w:val="7F7F7F" w:themeColor="text1" w:themeTint="80"/>
          <w:sz w:val="22"/>
        </w:rPr>
      </w:pPr>
    </w:p>
    <w:p w:rsidR="00C16C28" w:rsidRDefault="009E7F93" w:rsidP="00065EC9">
      <w:pPr>
        <w:pStyle w:val="Heading2"/>
        <w:numPr>
          <w:ilvl w:val="1"/>
          <w:numId w:val="12"/>
        </w:numPr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t>Tinjau</w:t>
      </w:r>
      <w:proofErr w:type="spellEnd"/>
      <w:r w:rsidR="00C16C28"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proofErr w:type="gramStart"/>
      <w:r w:rsidR="00C16C28" w:rsidRPr="00C16C28">
        <w:rPr>
          <w:b w:val="0"/>
          <w:color w:val="7F7F7F" w:themeColor="text1" w:themeTint="80"/>
          <w:sz w:val="26"/>
          <w:szCs w:val="26"/>
        </w:rPr>
        <w:t>surat</w:t>
      </w:r>
      <w:proofErr w:type="spellEnd"/>
      <w:proofErr w:type="gramEnd"/>
      <w:r w:rsidR="001621DB">
        <w:rPr>
          <w:b w:val="0"/>
          <w:color w:val="7F7F7F" w:themeColor="text1" w:themeTint="80"/>
          <w:sz w:val="26"/>
          <w:szCs w:val="26"/>
        </w:rPr>
        <w:t xml:space="preserve"> </w:t>
      </w:r>
    </w:p>
    <w:p w:rsidR="001621DB" w:rsidRPr="001621DB" w:rsidRDefault="001621DB" w:rsidP="001621DB">
      <w:pPr>
        <w:rPr>
          <w:color w:val="7F7F7F" w:themeColor="text1" w:themeTint="80"/>
          <w:sz w:val="22"/>
        </w:rPr>
      </w:pPr>
      <w:proofErr w:type="spellStart"/>
      <w:r w:rsidRPr="001621DB">
        <w:rPr>
          <w:color w:val="7F7F7F" w:themeColor="text1" w:themeTint="80"/>
          <w:sz w:val="22"/>
        </w:rPr>
        <w:t>Untuk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melihat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lebih</w:t>
      </w:r>
      <w:proofErr w:type="spellEnd"/>
      <w:r w:rsidRPr="001621DB">
        <w:rPr>
          <w:color w:val="7F7F7F" w:themeColor="text1" w:themeTint="80"/>
          <w:sz w:val="22"/>
        </w:rPr>
        <w:t xml:space="preserve"> detail data </w:t>
      </w:r>
      <w:proofErr w:type="spellStart"/>
      <w:proofErr w:type="gramStart"/>
      <w:r w:rsidRPr="001621DB">
        <w:rPr>
          <w:color w:val="7F7F7F" w:themeColor="text1" w:themeTint="80"/>
          <w:sz w:val="22"/>
        </w:rPr>
        <w:t>surat</w:t>
      </w:r>
      <w:proofErr w:type="spellEnd"/>
      <w:proofErr w:type="gramEnd"/>
      <w:r>
        <w:rPr>
          <w:color w:val="7F7F7F" w:themeColor="text1" w:themeTint="80"/>
          <w:sz w:val="22"/>
        </w:rPr>
        <w:t>,</w:t>
      </w:r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yaitu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dengan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klick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tombol</w:t>
      </w:r>
      <w:proofErr w:type="spellEnd"/>
      <w:r w:rsidRPr="001621DB">
        <w:rPr>
          <w:color w:val="7F7F7F" w:themeColor="text1" w:themeTint="80"/>
          <w:sz w:val="22"/>
        </w:rPr>
        <w:t xml:space="preserve"> “</w:t>
      </w:r>
      <w:proofErr w:type="spellStart"/>
      <w:r w:rsidRPr="001621DB">
        <w:rPr>
          <w:color w:val="7F7F7F" w:themeColor="text1" w:themeTint="80"/>
          <w:sz w:val="22"/>
        </w:rPr>
        <w:t>sunting</w:t>
      </w:r>
      <w:proofErr w:type="spellEnd"/>
      <w:r w:rsidRPr="001621DB">
        <w:rPr>
          <w:color w:val="7F7F7F" w:themeColor="text1" w:themeTint="80"/>
          <w:sz w:val="22"/>
        </w:rPr>
        <w:t xml:space="preserve">” di </w:t>
      </w:r>
      <w:proofErr w:type="spellStart"/>
      <w:r w:rsidRPr="001621DB">
        <w:rPr>
          <w:color w:val="7F7F7F" w:themeColor="text1" w:themeTint="80"/>
          <w:sz w:val="22"/>
        </w:rPr>
        <w:t>bar</w:t>
      </w:r>
      <w:r>
        <w:rPr>
          <w:color w:val="7F7F7F" w:themeColor="text1" w:themeTint="80"/>
          <w:sz w:val="22"/>
        </w:rPr>
        <w:t>is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anda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Tinjau</w:t>
      </w:r>
      <w:proofErr w:type="spellEnd"/>
    </w:p>
    <w:p w:rsidR="001621DB" w:rsidRDefault="001621DB" w:rsidP="001621DB">
      <w:pPr>
        <w:keepNext/>
        <w:jc w:val="center"/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A33415F" wp14:editId="6B5F9E85">
            <wp:extent cx="6400800" cy="612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4499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28" w:rsidRDefault="001621DB" w:rsidP="001621DB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9</w:t>
        </w:r>
      </w:fldSimple>
    </w:p>
    <w:p w:rsidR="001621DB" w:rsidRDefault="001621DB" w:rsidP="001621DB"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1621DB" w:rsidRDefault="001621DB" w:rsidP="001621DB">
      <w:pPr>
        <w:keepNext/>
        <w:jc w:val="center"/>
      </w:pPr>
      <w:r>
        <w:rPr>
          <w:noProof/>
        </w:rPr>
        <w:drawing>
          <wp:inline distT="0" distB="0" distL="0" distR="0" wp14:anchorId="5B61FF28" wp14:editId="59868B8E">
            <wp:extent cx="6400800" cy="4466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4985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DB" w:rsidRPr="001621DB" w:rsidRDefault="001621DB" w:rsidP="001621DB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10</w:t>
        </w:r>
      </w:fldSimple>
    </w:p>
    <w:p w:rsidR="00C16C28" w:rsidRDefault="009E7F93" w:rsidP="00065EC9">
      <w:pPr>
        <w:pStyle w:val="Heading2"/>
        <w:numPr>
          <w:ilvl w:val="1"/>
          <w:numId w:val="12"/>
        </w:numPr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t>Hapus</w:t>
      </w:r>
      <w:proofErr w:type="spellEnd"/>
      <w:r w:rsidR="00C16C28"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proofErr w:type="gramStart"/>
      <w:r w:rsidR="00C16C28" w:rsidRPr="00C16C28">
        <w:rPr>
          <w:b w:val="0"/>
          <w:color w:val="7F7F7F" w:themeColor="text1" w:themeTint="80"/>
          <w:sz w:val="26"/>
          <w:szCs w:val="26"/>
        </w:rPr>
        <w:t>surat</w:t>
      </w:r>
      <w:proofErr w:type="spellEnd"/>
      <w:proofErr w:type="gramEnd"/>
    </w:p>
    <w:p w:rsidR="001621DB" w:rsidRDefault="001621DB" w:rsidP="001621DB">
      <w:proofErr w:type="spellStart"/>
      <w:r>
        <w:t>Menghapus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ingankan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 w:rsidRPr="001621DB">
        <w:rPr>
          <w:b/>
        </w:rPr>
        <w:t>hapus</w:t>
      </w:r>
      <w:proofErr w:type="spellEnd"/>
      <w:r>
        <w:t xml:space="preserve">” di </w:t>
      </w:r>
      <w:proofErr w:type="spellStart"/>
      <w:r>
        <w:t>baris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 </w:t>
      </w:r>
    </w:p>
    <w:p w:rsidR="001621DB" w:rsidRDefault="001621DB" w:rsidP="001621DB">
      <w:pPr>
        <w:keepNext/>
        <w:jc w:val="center"/>
      </w:pPr>
      <w:r>
        <w:rPr>
          <w:noProof/>
        </w:rPr>
        <w:drawing>
          <wp:inline distT="0" distB="0" distL="0" distR="0" wp14:anchorId="7F705150" wp14:editId="12EC649B">
            <wp:extent cx="6400800" cy="1017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346A0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DB" w:rsidRPr="001621DB" w:rsidRDefault="001621DB" w:rsidP="001621DB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11</w:t>
        </w:r>
      </w:fldSimple>
    </w:p>
    <w:p w:rsidR="00C16C28" w:rsidRPr="00C16C28" w:rsidRDefault="00C16C28" w:rsidP="00C16C28">
      <w:pPr>
        <w:rPr>
          <w:color w:val="7F7F7F" w:themeColor="text1" w:themeTint="80"/>
        </w:rPr>
      </w:pPr>
    </w:p>
    <w:p w:rsidR="00C16C28" w:rsidRDefault="00C16C28" w:rsidP="00C16C28">
      <w:pPr>
        <w:pStyle w:val="ListParagraph"/>
      </w:pPr>
    </w:p>
    <w:p w:rsidR="00C16C28" w:rsidRPr="00C16C28" w:rsidRDefault="00C16C28" w:rsidP="00C16C28"/>
    <w:p w:rsidR="00DE32E4" w:rsidRPr="00685B4E" w:rsidRDefault="00DE32E4" w:rsidP="00DE32E4">
      <w:pPr>
        <w:pStyle w:val="Heading1"/>
      </w:pPr>
      <w:bookmarkStart w:id="2" w:name="_SURAT_KELUAR"/>
      <w:bookmarkEnd w:id="2"/>
      <w:r>
        <w:t>SURAT KELUAR</w:t>
      </w:r>
    </w:p>
    <w:p w:rsidR="00DE32E4" w:rsidRDefault="00DE32E4" w:rsidP="00DE32E4">
      <w:proofErr w:type="spellStart"/>
      <w:r>
        <w:t>Masuk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menu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“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” </w:t>
      </w:r>
    </w:p>
    <w:p w:rsidR="00DE32E4" w:rsidRDefault="00DE32E4" w:rsidP="00DE32E4">
      <w:pPr>
        <w:keepNext/>
        <w:jc w:val="center"/>
      </w:pPr>
      <w:r>
        <w:rPr>
          <w:noProof/>
        </w:rPr>
        <w:drawing>
          <wp:inline distT="0" distB="0" distL="0" distR="0" wp14:anchorId="379EBDFD" wp14:editId="5FEB5392">
            <wp:extent cx="2629267" cy="2038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4C54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E4" w:rsidRDefault="00DE32E4" w:rsidP="00DE32E4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12</w:t>
        </w:r>
      </w:fldSimple>
    </w:p>
    <w:p w:rsidR="00DE32E4" w:rsidRDefault="00DE32E4" w:rsidP="00DE32E4"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DE32E4" w:rsidRDefault="00DE32E4" w:rsidP="00DE32E4">
      <w:pPr>
        <w:keepNext/>
        <w:jc w:val="center"/>
      </w:pPr>
      <w:r>
        <w:rPr>
          <w:noProof/>
        </w:rPr>
        <w:drawing>
          <wp:inline distT="0" distB="0" distL="0" distR="0" wp14:anchorId="1CF41390" wp14:editId="5A9F36BB">
            <wp:extent cx="6400800" cy="1756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42C9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E4" w:rsidRPr="00DE32E4" w:rsidRDefault="00DE32E4" w:rsidP="00DE32E4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B918EC">
          <w:rPr>
            <w:noProof/>
          </w:rPr>
          <w:t>13</w:t>
        </w:r>
      </w:fldSimple>
    </w:p>
    <w:p w:rsidR="00DE32E4" w:rsidRDefault="00DE32E4" w:rsidP="00DE32E4"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menyunting</w:t>
      </w:r>
      <w:proofErr w:type="spellEnd"/>
      <w:r>
        <w:t xml:space="preserve">, </w:t>
      </w:r>
      <w:proofErr w:type="spellStart"/>
      <w:r>
        <w:t>tinjau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r w:rsidR="00B918EC">
        <w:t xml:space="preserve">proses </w:t>
      </w:r>
      <w:proofErr w:type="spellStart"/>
      <w:r w:rsidR="00B918EC">
        <w:t>nya</w:t>
      </w:r>
      <w:proofErr w:type="spellEnd"/>
      <w:r w:rsidR="00B918EC">
        <w:t xml:space="preserve"> </w:t>
      </w:r>
      <w:proofErr w:type="spellStart"/>
      <w:proofErr w:type="gramStart"/>
      <w:r w:rsidR="00B918EC">
        <w:t>sama</w:t>
      </w:r>
      <w:proofErr w:type="spellEnd"/>
      <w:proofErr w:type="gramEnd"/>
      <w:r w:rsidR="00B918EC">
        <w:t xml:space="preserve"> </w:t>
      </w:r>
      <w:proofErr w:type="spellStart"/>
      <w:r w:rsidR="00B918EC">
        <w:t>dengan</w:t>
      </w:r>
      <w:proofErr w:type="spellEnd"/>
      <w:r w:rsidR="00B918EC">
        <w:t xml:space="preserve"> point 1. </w:t>
      </w:r>
      <w:proofErr w:type="spellStart"/>
      <w:r w:rsidR="00B918EC">
        <w:t>Modul</w:t>
      </w:r>
      <w:proofErr w:type="spellEnd"/>
      <w:r w:rsidR="00B918EC">
        <w:t xml:space="preserve"> </w:t>
      </w:r>
      <w:proofErr w:type="spellStart"/>
      <w:proofErr w:type="gramStart"/>
      <w:r w:rsidR="00B918EC">
        <w:t>surat</w:t>
      </w:r>
      <w:proofErr w:type="spellEnd"/>
      <w:proofErr w:type="gramEnd"/>
      <w:r w:rsidR="00B918EC">
        <w:t xml:space="preserve"> </w:t>
      </w:r>
      <w:proofErr w:type="spellStart"/>
      <w:r w:rsidR="00B918EC">
        <w:t>masuk</w:t>
      </w:r>
      <w:proofErr w:type="spellEnd"/>
    </w:p>
    <w:p w:rsidR="00DE32E4" w:rsidRDefault="00DE32E4" w:rsidP="00DE32E4"/>
    <w:p w:rsidR="00B918EC" w:rsidRDefault="00B918EC" w:rsidP="00DE32E4"/>
    <w:p w:rsidR="00B918EC" w:rsidRPr="00685B4E" w:rsidRDefault="00B918EC" w:rsidP="00B918EC">
      <w:pPr>
        <w:pStyle w:val="Heading1"/>
      </w:pPr>
      <w:r>
        <w:lastRenderedPageBreak/>
        <w:t>KATEGORI SURAT</w:t>
      </w:r>
    </w:p>
    <w:p w:rsidR="00B918EC" w:rsidRDefault="00B918EC" w:rsidP="00B918EC">
      <w:proofErr w:type="spellStart"/>
      <w:r>
        <w:t>Masuk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menu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“</w:t>
      </w:r>
      <w:proofErr w:type="spellStart"/>
      <w:r w:rsidRPr="00B918EC">
        <w:rPr>
          <w:b/>
        </w:rPr>
        <w:t>kategori</w:t>
      </w:r>
      <w:proofErr w:type="spellEnd"/>
      <w:r>
        <w:t xml:space="preserve">” </w:t>
      </w:r>
    </w:p>
    <w:p w:rsidR="00B918EC" w:rsidRDefault="00B918EC" w:rsidP="00B918EC">
      <w:pPr>
        <w:keepNext/>
        <w:jc w:val="center"/>
      </w:pPr>
      <w:r>
        <w:rPr>
          <w:noProof/>
        </w:rPr>
        <w:drawing>
          <wp:inline distT="0" distB="0" distL="0" distR="0" wp14:anchorId="64AFE2DF" wp14:editId="4A9F6CC9">
            <wp:extent cx="2695951" cy="212437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3442D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14</w:t>
        </w:r>
      </w:fldSimple>
    </w:p>
    <w:p w:rsidR="00B918EC" w:rsidRDefault="00B918EC" w:rsidP="00B918EC"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B918EC" w:rsidRDefault="00065EC9" w:rsidP="00B918EC">
      <w:pPr>
        <w:keepNext/>
      </w:pPr>
      <w:r>
        <w:rPr>
          <w:noProof/>
        </w:rPr>
        <w:drawing>
          <wp:inline distT="0" distB="0" distL="0" distR="0">
            <wp:extent cx="6400800" cy="2084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34B4C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Pr="00903992" w:rsidRDefault="00B918EC" w:rsidP="00B918EC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15</w:t>
        </w:r>
      </w:fldSimple>
    </w:p>
    <w:p w:rsidR="00B918EC" w:rsidRPr="00D41C34" w:rsidRDefault="00B918EC" w:rsidP="00065EC9">
      <w:pPr>
        <w:pStyle w:val="Heading2"/>
        <w:rPr>
          <w:b w:val="0"/>
          <w:color w:val="7F7F7F" w:themeColor="text1" w:themeTint="80"/>
          <w:sz w:val="26"/>
          <w:szCs w:val="26"/>
        </w:rPr>
      </w:pPr>
      <w:proofErr w:type="spellStart"/>
      <w:r w:rsidRPr="00C16C28">
        <w:rPr>
          <w:b w:val="0"/>
          <w:color w:val="7F7F7F" w:themeColor="text1" w:themeTint="80"/>
          <w:sz w:val="26"/>
          <w:szCs w:val="26"/>
        </w:rPr>
        <w:t>Menambahkan</w:t>
      </w:r>
      <w:proofErr w:type="spellEnd"/>
      <w:r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proofErr w:type="gramStart"/>
      <w:r w:rsidRPr="00C16C28">
        <w:rPr>
          <w:b w:val="0"/>
          <w:color w:val="7F7F7F" w:themeColor="text1" w:themeTint="80"/>
          <w:sz w:val="26"/>
          <w:szCs w:val="26"/>
        </w:rPr>
        <w:t>surat</w:t>
      </w:r>
      <w:proofErr w:type="spellEnd"/>
      <w:proofErr w:type="gramEnd"/>
    </w:p>
    <w:p w:rsidR="00B918EC" w:rsidRPr="00903992" w:rsidRDefault="00B918EC" w:rsidP="00B918EC">
      <w:pPr>
        <w:rPr>
          <w:noProof/>
          <w:color w:val="000000" w:themeColor="text1"/>
          <w:sz w:val="22"/>
        </w:rPr>
      </w:pPr>
      <w:proofErr w:type="spellStart"/>
      <w:r w:rsidRPr="00903992">
        <w:rPr>
          <w:color w:val="7F7F7F" w:themeColor="text1" w:themeTint="80"/>
          <w:sz w:val="22"/>
        </w:rPr>
        <w:t>Mengakses</w:t>
      </w:r>
      <w:proofErr w:type="spellEnd"/>
      <w:r w:rsidRPr="00903992">
        <w:rPr>
          <w:color w:val="7F7F7F" w:themeColor="text1" w:themeTint="80"/>
          <w:sz w:val="22"/>
        </w:rPr>
        <w:t xml:space="preserve"> form </w:t>
      </w:r>
      <w:proofErr w:type="spellStart"/>
      <w:r>
        <w:rPr>
          <w:color w:val="7F7F7F" w:themeColor="text1" w:themeTint="80"/>
          <w:sz w:val="22"/>
        </w:rPr>
        <w:t>tambah</w:t>
      </w:r>
      <w:proofErr w:type="spellEnd"/>
      <w:r>
        <w:rPr>
          <w:color w:val="7F7F7F" w:themeColor="text1" w:themeTint="80"/>
          <w:sz w:val="22"/>
        </w:rPr>
        <w:t xml:space="preserve"> data </w:t>
      </w:r>
      <w:proofErr w:type="spellStart"/>
      <w:proofErr w:type="gramStart"/>
      <w:r>
        <w:rPr>
          <w:color w:val="7F7F7F" w:themeColor="text1" w:themeTint="80"/>
          <w:sz w:val="22"/>
        </w:rPr>
        <w:t>surat</w:t>
      </w:r>
      <w:proofErr w:type="spellEnd"/>
      <w:proofErr w:type="gram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dengan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klik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tombol</w:t>
      </w:r>
      <w:proofErr w:type="spellEnd"/>
      <w:r w:rsidRPr="00903992">
        <w:rPr>
          <w:b/>
          <w:color w:val="7F7F7F" w:themeColor="text1" w:themeTint="80"/>
          <w:sz w:val="22"/>
        </w:rPr>
        <w:t xml:space="preserve"> </w:t>
      </w:r>
      <w:r w:rsidRPr="00903992">
        <w:rPr>
          <w:color w:val="7F7F7F" w:themeColor="text1" w:themeTint="80"/>
          <w:sz w:val="22"/>
        </w:rPr>
        <w:t>“</w:t>
      </w:r>
      <w:proofErr w:type="spellStart"/>
      <w:r w:rsidRPr="00903992">
        <w:rPr>
          <w:b/>
          <w:color w:val="7F7F7F" w:themeColor="text1" w:themeTint="80"/>
          <w:sz w:val="22"/>
        </w:rPr>
        <w:t>tambah</w:t>
      </w:r>
      <w:proofErr w:type="spellEnd"/>
      <w:r w:rsidRPr="00903992">
        <w:rPr>
          <w:b/>
          <w:color w:val="7F7F7F" w:themeColor="text1" w:themeTint="80"/>
          <w:sz w:val="22"/>
        </w:rPr>
        <w:t xml:space="preserve"> data</w:t>
      </w:r>
      <w:r w:rsidRPr="00903992">
        <w:rPr>
          <w:color w:val="7F7F7F" w:themeColor="text1" w:themeTint="80"/>
          <w:sz w:val="22"/>
        </w:rPr>
        <w:t xml:space="preserve">” </w:t>
      </w:r>
    </w:p>
    <w:p w:rsidR="00B918EC" w:rsidRPr="00903992" w:rsidRDefault="00B918EC" w:rsidP="00B918EC">
      <w:pPr>
        <w:keepNext/>
        <w:jc w:val="center"/>
        <w:rPr>
          <w:sz w:val="22"/>
        </w:rPr>
      </w:pPr>
      <w:r w:rsidRPr="00903992">
        <w:rPr>
          <w:noProof/>
          <w:color w:val="000000" w:themeColor="text1"/>
          <w:sz w:val="22"/>
        </w:rPr>
        <w:drawing>
          <wp:inline distT="0" distB="0" distL="0" distR="0" wp14:anchorId="2A66CFC0" wp14:editId="453CCDB8">
            <wp:extent cx="6400800" cy="490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453A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Pr="00903992" w:rsidRDefault="00B918EC" w:rsidP="00B918EC">
      <w:pPr>
        <w:pStyle w:val="Caption"/>
        <w:jc w:val="center"/>
        <w:rPr>
          <w:color w:val="7F7F7F" w:themeColor="text1" w:themeTint="80"/>
          <w:sz w:val="22"/>
          <w:szCs w:val="22"/>
        </w:rPr>
      </w:pPr>
      <w:proofErr w:type="spellStart"/>
      <w:r w:rsidRPr="00903992">
        <w:rPr>
          <w:sz w:val="22"/>
          <w:szCs w:val="22"/>
        </w:rPr>
        <w:t>Gambar</w:t>
      </w:r>
      <w:proofErr w:type="spellEnd"/>
      <w:r w:rsidRPr="00903992">
        <w:rPr>
          <w:sz w:val="22"/>
          <w:szCs w:val="22"/>
        </w:rPr>
        <w:t xml:space="preserve"> </w:t>
      </w:r>
      <w:r w:rsidRPr="00903992">
        <w:rPr>
          <w:sz w:val="22"/>
          <w:szCs w:val="22"/>
        </w:rPr>
        <w:fldChar w:fldCharType="begin"/>
      </w:r>
      <w:r w:rsidRPr="00903992">
        <w:rPr>
          <w:sz w:val="22"/>
          <w:szCs w:val="22"/>
        </w:rPr>
        <w:instrText xml:space="preserve"> SEQ Gambar \* ARABIC </w:instrText>
      </w:r>
      <w:r w:rsidRPr="0090399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16</w:t>
      </w:r>
      <w:r w:rsidRPr="00903992">
        <w:rPr>
          <w:sz w:val="22"/>
          <w:szCs w:val="22"/>
        </w:rPr>
        <w:fldChar w:fldCharType="end"/>
      </w:r>
    </w:p>
    <w:p w:rsidR="00B918EC" w:rsidRPr="00903992" w:rsidRDefault="00B918EC" w:rsidP="00B918EC">
      <w:pPr>
        <w:rPr>
          <w:color w:val="7F7F7F" w:themeColor="text1" w:themeTint="80"/>
          <w:sz w:val="22"/>
        </w:rPr>
      </w:pPr>
      <w:proofErr w:type="spellStart"/>
      <w:r w:rsidRPr="00903992">
        <w:rPr>
          <w:color w:val="7F7F7F" w:themeColor="text1" w:themeTint="80"/>
          <w:sz w:val="22"/>
        </w:rPr>
        <w:t>Maka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proofErr w:type="gramStart"/>
      <w:r w:rsidRPr="00903992">
        <w:rPr>
          <w:color w:val="7F7F7F" w:themeColor="text1" w:themeTint="80"/>
          <w:sz w:val="22"/>
        </w:rPr>
        <w:t>akan</w:t>
      </w:r>
      <w:proofErr w:type="spellEnd"/>
      <w:proofErr w:type="gram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muncul</w:t>
      </w:r>
      <w:proofErr w:type="spellEnd"/>
      <w:r w:rsidRPr="00903992">
        <w:rPr>
          <w:color w:val="7F7F7F" w:themeColor="text1" w:themeTint="80"/>
          <w:sz w:val="22"/>
        </w:rPr>
        <w:t xml:space="preserve"> form </w:t>
      </w:r>
      <w:proofErr w:type="spellStart"/>
      <w:r w:rsidRPr="00903992">
        <w:rPr>
          <w:color w:val="7F7F7F" w:themeColor="text1" w:themeTint="80"/>
          <w:sz w:val="22"/>
        </w:rPr>
        <w:t>tambah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seperti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  <w:proofErr w:type="spellStart"/>
      <w:r w:rsidRPr="00903992">
        <w:rPr>
          <w:color w:val="7F7F7F" w:themeColor="text1" w:themeTint="80"/>
          <w:sz w:val="22"/>
        </w:rPr>
        <w:t>berikut</w:t>
      </w:r>
      <w:proofErr w:type="spellEnd"/>
      <w:r w:rsidRPr="00903992">
        <w:rPr>
          <w:color w:val="7F7F7F" w:themeColor="text1" w:themeTint="80"/>
          <w:sz w:val="22"/>
        </w:rPr>
        <w:t xml:space="preserve"> </w:t>
      </w:r>
    </w:p>
    <w:p w:rsidR="00B918EC" w:rsidRPr="00903992" w:rsidRDefault="00065EC9" w:rsidP="00B918EC">
      <w:pPr>
        <w:keepNext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6400800" cy="13182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F3449E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Pr="00903992" w:rsidRDefault="00B918EC" w:rsidP="00B918EC">
      <w:pPr>
        <w:pStyle w:val="Caption"/>
        <w:jc w:val="center"/>
        <w:rPr>
          <w:sz w:val="22"/>
          <w:szCs w:val="22"/>
        </w:rPr>
      </w:pPr>
      <w:proofErr w:type="spellStart"/>
      <w:r w:rsidRPr="00903992">
        <w:rPr>
          <w:sz w:val="22"/>
          <w:szCs w:val="22"/>
        </w:rPr>
        <w:t>Gambar</w:t>
      </w:r>
      <w:proofErr w:type="spellEnd"/>
      <w:r w:rsidRPr="00903992">
        <w:rPr>
          <w:sz w:val="22"/>
          <w:szCs w:val="22"/>
        </w:rPr>
        <w:t xml:space="preserve"> </w:t>
      </w:r>
      <w:r w:rsidRPr="00903992">
        <w:rPr>
          <w:sz w:val="22"/>
          <w:szCs w:val="22"/>
        </w:rPr>
        <w:fldChar w:fldCharType="begin"/>
      </w:r>
      <w:r w:rsidRPr="00903992">
        <w:rPr>
          <w:sz w:val="22"/>
          <w:szCs w:val="22"/>
        </w:rPr>
        <w:instrText xml:space="preserve"> SEQ Gambar \* ARABIC </w:instrText>
      </w:r>
      <w:r w:rsidRPr="0090399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17</w:t>
      </w:r>
      <w:r w:rsidRPr="00903992">
        <w:rPr>
          <w:sz w:val="22"/>
          <w:szCs w:val="22"/>
        </w:rPr>
        <w:fldChar w:fldCharType="end"/>
      </w:r>
    </w:p>
    <w:p w:rsidR="00B918EC" w:rsidRPr="00903992" w:rsidRDefault="00B918EC" w:rsidP="00B918EC">
      <w:pPr>
        <w:rPr>
          <w:sz w:val="22"/>
        </w:rPr>
      </w:pPr>
      <w:r w:rsidRPr="00903992">
        <w:rPr>
          <w:sz w:val="22"/>
        </w:rPr>
        <w:t xml:space="preserve">Dan </w:t>
      </w:r>
      <w:proofErr w:type="spellStart"/>
      <w:r w:rsidRPr="00903992">
        <w:rPr>
          <w:sz w:val="22"/>
        </w:rPr>
        <w:t>isi</w:t>
      </w:r>
      <w:proofErr w:type="spellEnd"/>
      <w:r w:rsidRPr="00903992">
        <w:rPr>
          <w:sz w:val="22"/>
        </w:rPr>
        <w:t xml:space="preserve"> form </w:t>
      </w:r>
      <w:proofErr w:type="spellStart"/>
      <w:r w:rsidRPr="00903992">
        <w:rPr>
          <w:sz w:val="22"/>
        </w:rPr>
        <w:t>tersebut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untuk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menambahkan</w:t>
      </w:r>
      <w:proofErr w:type="spellEnd"/>
      <w:r w:rsidRPr="00903992">
        <w:rPr>
          <w:sz w:val="22"/>
        </w:rPr>
        <w:t xml:space="preserve"> data </w:t>
      </w:r>
    </w:p>
    <w:p w:rsidR="00B918EC" w:rsidRDefault="00B918EC" w:rsidP="00B918EC">
      <w:pPr>
        <w:pStyle w:val="ListNumber2"/>
        <w:numPr>
          <w:ilvl w:val="0"/>
          <w:numId w:val="0"/>
        </w:numPr>
        <w:rPr>
          <w:sz w:val="22"/>
        </w:rPr>
      </w:pPr>
      <w:proofErr w:type="spellStart"/>
      <w:r w:rsidRPr="00903992">
        <w:rPr>
          <w:sz w:val="22"/>
        </w:rPr>
        <w:t>Setelah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selesai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mengisi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klik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tombol</w:t>
      </w:r>
      <w:proofErr w:type="spellEnd"/>
      <w:r w:rsidRPr="00903992">
        <w:rPr>
          <w:sz w:val="22"/>
        </w:rPr>
        <w:t xml:space="preserve"> “</w:t>
      </w:r>
      <w:proofErr w:type="spellStart"/>
      <w:r w:rsidRPr="00903992">
        <w:rPr>
          <w:b/>
          <w:sz w:val="22"/>
        </w:rPr>
        <w:t>simpan</w:t>
      </w:r>
      <w:proofErr w:type="spellEnd"/>
      <w:r w:rsidRPr="00903992">
        <w:rPr>
          <w:sz w:val="22"/>
        </w:rPr>
        <w:t xml:space="preserve">” </w:t>
      </w:r>
      <w:proofErr w:type="spellStart"/>
      <w:r w:rsidRPr="00903992">
        <w:rPr>
          <w:sz w:val="22"/>
        </w:rPr>
        <w:t>untuk</w:t>
      </w:r>
      <w:proofErr w:type="spellEnd"/>
      <w:r w:rsidRPr="00903992">
        <w:rPr>
          <w:sz w:val="22"/>
        </w:rPr>
        <w:t xml:space="preserve"> </w:t>
      </w:r>
      <w:proofErr w:type="spellStart"/>
      <w:r w:rsidRPr="00903992">
        <w:rPr>
          <w:sz w:val="22"/>
        </w:rPr>
        <w:t>menyimpan</w:t>
      </w:r>
      <w:proofErr w:type="spellEnd"/>
      <w:r w:rsidRPr="00903992">
        <w:rPr>
          <w:sz w:val="22"/>
        </w:rPr>
        <w:t xml:space="preserve"> data yang di </w:t>
      </w:r>
      <w:proofErr w:type="spellStart"/>
      <w:r w:rsidRPr="00903992">
        <w:rPr>
          <w:sz w:val="22"/>
        </w:rPr>
        <w:t>isikan</w:t>
      </w:r>
      <w:proofErr w:type="spellEnd"/>
      <w:r w:rsidRPr="00903992">
        <w:rPr>
          <w:sz w:val="22"/>
        </w:rPr>
        <w:t xml:space="preserve"> </w:t>
      </w:r>
      <w:r>
        <w:rPr>
          <w:sz w:val="22"/>
        </w:rPr>
        <w:t xml:space="preserve">di form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</w:p>
    <w:p w:rsidR="00B918EC" w:rsidRDefault="00065EC9" w:rsidP="00B918EC">
      <w:pPr>
        <w:pStyle w:val="ListNumber2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6400800" cy="46291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F34C79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Pr="00903992" w:rsidRDefault="00B918EC" w:rsidP="00B918EC">
      <w:pPr>
        <w:pStyle w:val="Caption"/>
        <w:jc w:val="center"/>
        <w:rPr>
          <w:sz w:val="22"/>
          <w:szCs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18</w:t>
        </w:r>
      </w:fldSimple>
    </w:p>
    <w:p w:rsidR="00B918EC" w:rsidRPr="00903992" w:rsidRDefault="00B918EC" w:rsidP="00B918EC">
      <w:pPr>
        <w:rPr>
          <w:i/>
          <w:sz w:val="22"/>
        </w:rPr>
      </w:pPr>
    </w:p>
    <w:p w:rsidR="00B918EC" w:rsidRPr="00C16C28" w:rsidRDefault="00B918EC" w:rsidP="00065EC9">
      <w:pPr>
        <w:pStyle w:val="Heading2"/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t>Sunting</w:t>
      </w:r>
      <w:proofErr w:type="spellEnd"/>
      <w:r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r w:rsidR="003A6E69">
        <w:rPr>
          <w:b w:val="0"/>
          <w:color w:val="7F7F7F" w:themeColor="text1" w:themeTint="80"/>
          <w:sz w:val="26"/>
          <w:szCs w:val="26"/>
        </w:rPr>
        <w:t>kategori</w:t>
      </w:r>
      <w:proofErr w:type="spellEnd"/>
    </w:p>
    <w:p w:rsidR="00B918EC" w:rsidRDefault="00B918EC" w:rsidP="00B918EC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Untuk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mengedit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atau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menyunting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sudah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ada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yaitu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dengan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klick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tombol</w:t>
      </w:r>
      <w:proofErr w:type="spellEnd"/>
      <w:r>
        <w:rPr>
          <w:color w:val="7F7F7F" w:themeColor="text1" w:themeTint="80"/>
          <w:sz w:val="22"/>
        </w:rPr>
        <w:t xml:space="preserve"> “</w:t>
      </w:r>
      <w:proofErr w:type="spellStart"/>
      <w:r>
        <w:rPr>
          <w:color w:val="7F7F7F" w:themeColor="text1" w:themeTint="80"/>
          <w:sz w:val="22"/>
        </w:rPr>
        <w:t>sunting</w:t>
      </w:r>
      <w:proofErr w:type="spellEnd"/>
      <w:r>
        <w:rPr>
          <w:color w:val="7F7F7F" w:themeColor="text1" w:themeTint="80"/>
          <w:sz w:val="22"/>
        </w:rPr>
        <w:t xml:space="preserve">” di </w:t>
      </w:r>
      <w:proofErr w:type="spellStart"/>
      <w:r>
        <w:rPr>
          <w:color w:val="7F7F7F" w:themeColor="text1" w:themeTint="80"/>
          <w:sz w:val="22"/>
        </w:rPr>
        <w:t>baris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anda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edit </w:t>
      </w:r>
    </w:p>
    <w:p w:rsidR="00B918EC" w:rsidRDefault="00B43F62" w:rsidP="00B918EC">
      <w:pPr>
        <w:keepNext/>
      </w:pPr>
      <w:r>
        <w:rPr>
          <w:noProof/>
        </w:rPr>
        <w:drawing>
          <wp:inline distT="0" distB="0" distL="0" distR="0">
            <wp:extent cx="6400800" cy="937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8207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19</w:t>
        </w:r>
      </w:fldSimple>
    </w:p>
    <w:p w:rsidR="00B918EC" w:rsidRDefault="00B918EC" w:rsidP="00B918EC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Setelah</w:t>
      </w:r>
      <w:proofErr w:type="spellEnd"/>
      <w:r>
        <w:rPr>
          <w:color w:val="7F7F7F" w:themeColor="text1" w:themeTint="80"/>
          <w:sz w:val="22"/>
        </w:rPr>
        <w:t xml:space="preserve"> di </w:t>
      </w:r>
      <w:proofErr w:type="spellStart"/>
      <w:r>
        <w:rPr>
          <w:color w:val="7F7F7F" w:themeColor="text1" w:themeTint="80"/>
          <w:sz w:val="22"/>
        </w:rPr>
        <w:t>klick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proofErr w:type="gramStart"/>
      <w:r>
        <w:rPr>
          <w:color w:val="7F7F7F" w:themeColor="text1" w:themeTint="80"/>
          <w:sz w:val="22"/>
        </w:rPr>
        <w:t>akan</w:t>
      </w:r>
      <w:proofErr w:type="spellEnd"/>
      <w:proofErr w:type="gram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muncul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tampilan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seperti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berikut</w:t>
      </w:r>
      <w:proofErr w:type="spellEnd"/>
      <w:r>
        <w:rPr>
          <w:color w:val="7F7F7F" w:themeColor="text1" w:themeTint="80"/>
          <w:sz w:val="22"/>
        </w:rPr>
        <w:t xml:space="preserve"> </w:t>
      </w:r>
    </w:p>
    <w:p w:rsidR="00B918EC" w:rsidRDefault="00B43F62" w:rsidP="00B918EC">
      <w:pPr>
        <w:keepNext/>
        <w:jc w:val="center"/>
      </w:pPr>
      <w:r>
        <w:rPr>
          <w:noProof/>
        </w:rPr>
        <w:drawing>
          <wp:inline distT="0" distB="0" distL="0" distR="0">
            <wp:extent cx="6400800" cy="1036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88A9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20</w:t>
        </w:r>
      </w:fldSimple>
    </w:p>
    <w:p w:rsidR="00B918EC" w:rsidRPr="000E5446" w:rsidRDefault="00B918EC" w:rsidP="00B918EC">
      <w:pPr>
        <w:rPr>
          <w:color w:val="7F7F7F" w:themeColor="text1" w:themeTint="80"/>
          <w:sz w:val="22"/>
        </w:rPr>
      </w:pPr>
      <w:proofErr w:type="spellStart"/>
      <w:r>
        <w:rPr>
          <w:color w:val="7F7F7F" w:themeColor="text1" w:themeTint="80"/>
          <w:sz w:val="22"/>
        </w:rPr>
        <w:t>Ubah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kolum</w:t>
      </w:r>
      <w:proofErr w:type="spellEnd"/>
      <w:r>
        <w:rPr>
          <w:color w:val="7F7F7F" w:themeColor="text1" w:themeTint="80"/>
          <w:sz w:val="22"/>
        </w:rPr>
        <w:t xml:space="preserve"> yang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di </w:t>
      </w:r>
      <w:proofErr w:type="spellStart"/>
      <w:r>
        <w:rPr>
          <w:color w:val="7F7F7F" w:themeColor="text1" w:themeTint="80"/>
          <w:sz w:val="22"/>
        </w:rPr>
        <w:t>inginkan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setelah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selesai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klik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tombol</w:t>
      </w:r>
      <w:proofErr w:type="spellEnd"/>
      <w:r>
        <w:rPr>
          <w:color w:val="7F7F7F" w:themeColor="text1" w:themeTint="80"/>
          <w:sz w:val="22"/>
        </w:rPr>
        <w:t xml:space="preserve"> “</w:t>
      </w:r>
      <w:proofErr w:type="spellStart"/>
      <w:r>
        <w:rPr>
          <w:b/>
          <w:color w:val="7F7F7F" w:themeColor="text1" w:themeTint="80"/>
          <w:sz w:val="22"/>
        </w:rPr>
        <w:t>simpan</w:t>
      </w:r>
      <w:proofErr w:type="spellEnd"/>
      <w:r>
        <w:rPr>
          <w:b/>
          <w:color w:val="7F7F7F" w:themeColor="text1" w:themeTint="80"/>
          <w:sz w:val="22"/>
        </w:rPr>
        <w:t xml:space="preserve">” </w:t>
      </w:r>
    </w:p>
    <w:p w:rsidR="00B918EC" w:rsidRDefault="00B43F62" w:rsidP="00B918EC">
      <w:pPr>
        <w:keepNext/>
        <w:jc w:val="center"/>
      </w:pPr>
      <w:r>
        <w:rPr>
          <w:noProof/>
        </w:rPr>
        <w:drawing>
          <wp:inline distT="0" distB="0" distL="0" distR="0">
            <wp:extent cx="6400800" cy="49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8C5B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pStyle w:val="Caption"/>
        <w:jc w:val="center"/>
        <w:rPr>
          <w:color w:val="7F7F7F" w:themeColor="text1" w:themeTint="80"/>
          <w:sz w:val="22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21</w:t>
        </w:r>
      </w:fldSimple>
    </w:p>
    <w:p w:rsidR="00B918EC" w:rsidRPr="009E7F93" w:rsidRDefault="00B918EC" w:rsidP="00B918EC">
      <w:pPr>
        <w:rPr>
          <w:color w:val="7F7F7F" w:themeColor="text1" w:themeTint="80"/>
          <w:sz w:val="22"/>
        </w:rPr>
      </w:pPr>
    </w:p>
    <w:p w:rsidR="00B918EC" w:rsidRDefault="00B918EC" w:rsidP="00065EC9">
      <w:pPr>
        <w:pStyle w:val="Heading2"/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lastRenderedPageBreak/>
        <w:t>Tinjau</w:t>
      </w:r>
      <w:proofErr w:type="spellEnd"/>
      <w:r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r w:rsidR="00AB1505">
        <w:rPr>
          <w:b w:val="0"/>
          <w:color w:val="7F7F7F" w:themeColor="text1" w:themeTint="80"/>
          <w:sz w:val="26"/>
          <w:szCs w:val="26"/>
        </w:rPr>
        <w:t>kategori</w:t>
      </w:r>
      <w:proofErr w:type="spellEnd"/>
      <w:r>
        <w:rPr>
          <w:b w:val="0"/>
          <w:color w:val="7F7F7F" w:themeColor="text1" w:themeTint="80"/>
          <w:sz w:val="26"/>
          <w:szCs w:val="26"/>
        </w:rPr>
        <w:t xml:space="preserve"> </w:t>
      </w:r>
    </w:p>
    <w:p w:rsidR="00B918EC" w:rsidRPr="001621DB" w:rsidRDefault="00B918EC" w:rsidP="00B918EC">
      <w:pPr>
        <w:rPr>
          <w:color w:val="7F7F7F" w:themeColor="text1" w:themeTint="80"/>
          <w:sz w:val="22"/>
        </w:rPr>
      </w:pPr>
      <w:proofErr w:type="spellStart"/>
      <w:r w:rsidRPr="001621DB">
        <w:rPr>
          <w:color w:val="7F7F7F" w:themeColor="text1" w:themeTint="80"/>
          <w:sz w:val="22"/>
        </w:rPr>
        <w:t>Untuk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melihat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lebih</w:t>
      </w:r>
      <w:proofErr w:type="spellEnd"/>
      <w:r w:rsidRPr="001621DB">
        <w:rPr>
          <w:color w:val="7F7F7F" w:themeColor="text1" w:themeTint="80"/>
          <w:sz w:val="22"/>
        </w:rPr>
        <w:t xml:space="preserve"> detail data </w:t>
      </w:r>
      <w:proofErr w:type="spellStart"/>
      <w:proofErr w:type="gramStart"/>
      <w:r w:rsidRPr="001621DB">
        <w:rPr>
          <w:color w:val="7F7F7F" w:themeColor="text1" w:themeTint="80"/>
          <w:sz w:val="22"/>
        </w:rPr>
        <w:t>surat</w:t>
      </w:r>
      <w:proofErr w:type="spellEnd"/>
      <w:proofErr w:type="gramEnd"/>
      <w:r>
        <w:rPr>
          <w:color w:val="7F7F7F" w:themeColor="text1" w:themeTint="80"/>
          <w:sz w:val="22"/>
        </w:rPr>
        <w:t>,</w:t>
      </w:r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yaitu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dengan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klick</w:t>
      </w:r>
      <w:proofErr w:type="spellEnd"/>
      <w:r w:rsidRPr="001621DB">
        <w:rPr>
          <w:color w:val="7F7F7F" w:themeColor="text1" w:themeTint="80"/>
          <w:sz w:val="22"/>
        </w:rPr>
        <w:t xml:space="preserve"> </w:t>
      </w:r>
      <w:proofErr w:type="spellStart"/>
      <w:r w:rsidRPr="001621DB">
        <w:rPr>
          <w:color w:val="7F7F7F" w:themeColor="text1" w:themeTint="80"/>
          <w:sz w:val="22"/>
        </w:rPr>
        <w:t>tombol</w:t>
      </w:r>
      <w:proofErr w:type="spellEnd"/>
      <w:r w:rsidRPr="001621DB">
        <w:rPr>
          <w:color w:val="7F7F7F" w:themeColor="text1" w:themeTint="80"/>
          <w:sz w:val="22"/>
        </w:rPr>
        <w:t xml:space="preserve"> “</w:t>
      </w:r>
      <w:proofErr w:type="spellStart"/>
      <w:r w:rsidRPr="001621DB">
        <w:rPr>
          <w:color w:val="7F7F7F" w:themeColor="text1" w:themeTint="80"/>
          <w:sz w:val="22"/>
        </w:rPr>
        <w:t>sunting</w:t>
      </w:r>
      <w:proofErr w:type="spellEnd"/>
      <w:r w:rsidRPr="001621DB">
        <w:rPr>
          <w:color w:val="7F7F7F" w:themeColor="text1" w:themeTint="80"/>
          <w:sz w:val="22"/>
        </w:rPr>
        <w:t xml:space="preserve">” di </w:t>
      </w:r>
      <w:proofErr w:type="spellStart"/>
      <w:r w:rsidRPr="001621DB">
        <w:rPr>
          <w:color w:val="7F7F7F" w:themeColor="text1" w:themeTint="80"/>
          <w:sz w:val="22"/>
        </w:rPr>
        <w:t>bar</w:t>
      </w:r>
      <w:r>
        <w:rPr>
          <w:color w:val="7F7F7F" w:themeColor="text1" w:themeTint="80"/>
          <w:sz w:val="22"/>
        </w:rPr>
        <w:t>is</w:t>
      </w:r>
      <w:proofErr w:type="spellEnd"/>
      <w:r>
        <w:rPr>
          <w:color w:val="7F7F7F" w:themeColor="text1" w:themeTint="80"/>
          <w:sz w:val="22"/>
        </w:rPr>
        <w:t xml:space="preserve"> data yang </w:t>
      </w:r>
      <w:proofErr w:type="spellStart"/>
      <w:r>
        <w:rPr>
          <w:color w:val="7F7F7F" w:themeColor="text1" w:themeTint="80"/>
          <w:sz w:val="22"/>
        </w:rPr>
        <w:t>anda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mau</w:t>
      </w:r>
      <w:proofErr w:type="spellEnd"/>
      <w:r>
        <w:rPr>
          <w:color w:val="7F7F7F" w:themeColor="text1" w:themeTint="80"/>
          <w:sz w:val="22"/>
        </w:rPr>
        <w:t xml:space="preserve"> </w:t>
      </w:r>
      <w:proofErr w:type="spellStart"/>
      <w:r>
        <w:rPr>
          <w:color w:val="7F7F7F" w:themeColor="text1" w:themeTint="80"/>
          <w:sz w:val="22"/>
        </w:rPr>
        <w:t>Tinjau</w:t>
      </w:r>
      <w:proofErr w:type="spellEnd"/>
    </w:p>
    <w:p w:rsidR="00B918EC" w:rsidRDefault="00B43F62" w:rsidP="00B918EC">
      <w:pPr>
        <w:keepNext/>
        <w:jc w:val="center"/>
      </w:pPr>
      <w:r>
        <w:rPr>
          <w:noProof/>
        </w:rPr>
        <w:drawing>
          <wp:inline distT="0" distB="0" distL="0" distR="0">
            <wp:extent cx="6400800" cy="909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877B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22</w:t>
        </w:r>
      </w:fldSimple>
    </w:p>
    <w:p w:rsidR="00B918EC" w:rsidRDefault="00B918EC" w:rsidP="00065EC9">
      <w:pPr>
        <w:pStyle w:val="Heading2"/>
        <w:rPr>
          <w:b w:val="0"/>
          <w:color w:val="7F7F7F" w:themeColor="text1" w:themeTint="80"/>
          <w:sz w:val="26"/>
          <w:szCs w:val="26"/>
        </w:rPr>
      </w:pPr>
      <w:proofErr w:type="spellStart"/>
      <w:r>
        <w:rPr>
          <w:b w:val="0"/>
          <w:color w:val="7F7F7F" w:themeColor="text1" w:themeTint="80"/>
          <w:sz w:val="26"/>
          <w:szCs w:val="26"/>
        </w:rPr>
        <w:t>Hapus</w:t>
      </w:r>
      <w:proofErr w:type="spellEnd"/>
      <w:r w:rsidRPr="00C16C28">
        <w:rPr>
          <w:b w:val="0"/>
          <w:color w:val="7F7F7F" w:themeColor="text1" w:themeTint="80"/>
          <w:sz w:val="26"/>
          <w:szCs w:val="26"/>
        </w:rPr>
        <w:t xml:space="preserve"> data </w:t>
      </w:r>
      <w:proofErr w:type="spellStart"/>
      <w:r w:rsidR="00AB1505">
        <w:rPr>
          <w:b w:val="0"/>
          <w:color w:val="7F7F7F" w:themeColor="text1" w:themeTint="80"/>
          <w:sz w:val="26"/>
          <w:szCs w:val="26"/>
        </w:rPr>
        <w:t>kategori</w:t>
      </w:r>
      <w:proofErr w:type="spellEnd"/>
    </w:p>
    <w:p w:rsidR="00B918EC" w:rsidRDefault="00B918EC" w:rsidP="00B918EC">
      <w:proofErr w:type="spellStart"/>
      <w:r>
        <w:t>Menghapus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ingankan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 w:rsidRPr="001621DB">
        <w:rPr>
          <w:b/>
        </w:rPr>
        <w:t>hapus</w:t>
      </w:r>
      <w:proofErr w:type="spellEnd"/>
      <w:r>
        <w:t xml:space="preserve">” di </w:t>
      </w:r>
      <w:proofErr w:type="spellStart"/>
      <w:r>
        <w:t>baris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di </w:t>
      </w:r>
      <w:bookmarkStart w:id="3" w:name="_GoBack"/>
      <w:bookmarkEnd w:id="3"/>
      <w:proofErr w:type="spellStart"/>
      <w:r>
        <w:t>hapus</w:t>
      </w:r>
      <w:proofErr w:type="spellEnd"/>
      <w:r>
        <w:t xml:space="preserve"> </w:t>
      </w:r>
    </w:p>
    <w:p w:rsidR="00B43F62" w:rsidRDefault="00B43F62" w:rsidP="00B918EC">
      <w:r>
        <w:rPr>
          <w:noProof/>
        </w:rPr>
        <w:drawing>
          <wp:inline distT="0" distB="0" distL="0" distR="0">
            <wp:extent cx="6400800" cy="111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8340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C" w:rsidRDefault="00B918EC" w:rsidP="00B918EC">
      <w:pPr>
        <w:keepNext/>
        <w:jc w:val="center"/>
      </w:pPr>
    </w:p>
    <w:p w:rsidR="00B918EC" w:rsidRPr="001621DB" w:rsidRDefault="00B918EC" w:rsidP="00B918EC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B43F62">
        <w:t>23</w:t>
      </w:r>
    </w:p>
    <w:sectPr w:rsidR="00B918EC" w:rsidRPr="001621DB" w:rsidSect="00A67285">
      <w:headerReference w:type="default" r:id="rId33"/>
      <w:footerReference w:type="default" r:id="rId34"/>
      <w:headerReference w:type="first" r:id="rId35"/>
      <w:footerReference w:type="first" r:id="rId3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4C2" w:rsidRDefault="00BA04C2" w:rsidP="005A20E2">
      <w:pPr>
        <w:spacing w:after="0"/>
      </w:pPr>
      <w:r>
        <w:separator/>
      </w:r>
    </w:p>
    <w:p w:rsidR="00BA04C2" w:rsidRDefault="00BA04C2"/>
    <w:p w:rsidR="00BA04C2" w:rsidRDefault="00BA04C2" w:rsidP="009B4773"/>
    <w:p w:rsidR="00BA04C2" w:rsidRDefault="00BA04C2" w:rsidP="00513832"/>
  </w:endnote>
  <w:endnote w:type="continuationSeparator" w:id="0">
    <w:p w:rsidR="00BA04C2" w:rsidRDefault="00BA04C2" w:rsidP="005A20E2">
      <w:pPr>
        <w:spacing w:after="0"/>
      </w:pPr>
      <w:r>
        <w:continuationSeparator/>
      </w:r>
    </w:p>
    <w:p w:rsidR="00BA04C2" w:rsidRDefault="00BA04C2"/>
    <w:p w:rsidR="00BA04C2" w:rsidRDefault="00BA04C2" w:rsidP="009B4773"/>
    <w:p w:rsidR="00BA04C2" w:rsidRDefault="00BA04C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B43F62">
      <w:rPr>
        <w:noProof/>
      </w:rPr>
      <w:t>9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B43F62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4C2" w:rsidRDefault="00BA04C2" w:rsidP="005A20E2">
      <w:pPr>
        <w:spacing w:after="0"/>
      </w:pPr>
      <w:r>
        <w:separator/>
      </w:r>
    </w:p>
    <w:p w:rsidR="00BA04C2" w:rsidRDefault="00BA04C2"/>
    <w:p w:rsidR="00BA04C2" w:rsidRDefault="00BA04C2" w:rsidP="009B4773"/>
    <w:p w:rsidR="00BA04C2" w:rsidRDefault="00BA04C2" w:rsidP="00513832"/>
  </w:footnote>
  <w:footnote w:type="continuationSeparator" w:id="0">
    <w:p w:rsidR="00BA04C2" w:rsidRDefault="00BA04C2" w:rsidP="005A20E2">
      <w:pPr>
        <w:spacing w:after="0"/>
      </w:pPr>
      <w:r>
        <w:continuationSeparator/>
      </w:r>
    </w:p>
    <w:p w:rsidR="00BA04C2" w:rsidRDefault="00BA04C2"/>
    <w:p w:rsidR="00BA04C2" w:rsidRDefault="00BA04C2" w:rsidP="009B4773"/>
    <w:p w:rsidR="00BA04C2" w:rsidRDefault="00BA04C2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D2" w:rsidRPr="003639D2" w:rsidRDefault="00BA04C2" w:rsidP="003639D2">
    <w:pPr>
      <w:pStyle w:val="Header1"/>
    </w:pPr>
    <w:sdt>
      <w:sdtPr>
        <w:alias w:val="Title"/>
        <w:tag w:val=""/>
        <w:id w:val="-611985797"/>
        <w:placeholder>
          <w:docPart w:val="27B186A63C2B4FFCB7718762AFF4BCE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184F30">
          <w:t>E - SURAT</w:t>
        </w:r>
      </w:sdtContent>
    </w:sdt>
  </w:p>
  <w:p w:rsidR="005854DB" w:rsidRPr="005854DB" w:rsidRDefault="00BA04C2" w:rsidP="003D6AFD">
    <w:pPr>
      <w:pStyle w:val="Header"/>
    </w:pPr>
    <w:sdt>
      <w:sdtPr>
        <w:alias w:val="Subtitle"/>
        <w:tag w:val=""/>
        <w:id w:val="-2023313307"/>
        <w:placeholder>
          <w:docPart w:val="3BD8CD79120F4EC28EB636A4422C8FA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184F30">
          <w:t>Demo Manual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A08192E" wp14:editId="13BAB84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08192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2DE9F0F8" wp14:editId="02CE1AC3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2" name="Picture 2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DE0567"/>
    <w:multiLevelType w:val="multilevel"/>
    <w:tmpl w:val="DB48D76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color w:val="07697A" w:themeColor="accent3" w:themeTint="E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3000A74"/>
    <w:multiLevelType w:val="multilevel"/>
    <w:tmpl w:val="58EA93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7697A" w:themeColor="accent3" w:themeTint="E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A15BF"/>
    <w:multiLevelType w:val="multilevel"/>
    <w:tmpl w:val="6524AD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  <w:b/>
        <w:color w:val="07697A" w:themeColor="accent3" w:themeTint="E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E33BA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  <w:color w:val="07697A" w:themeColor="accent3" w:themeTint="E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B643163"/>
    <w:multiLevelType w:val="hybridMultilevel"/>
    <w:tmpl w:val="A0CE7D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0977E7"/>
    <w:multiLevelType w:val="multilevel"/>
    <w:tmpl w:val="EEB2B6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b/>
        <w:color w:val="07697A" w:themeColor="accent3" w:themeTint="E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12"/>
  </w:num>
  <w:num w:numId="7">
    <w:abstractNumId w:val="0"/>
  </w:num>
  <w:num w:numId="8">
    <w:abstractNumId w:val="10"/>
  </w:num>
  <w:num w:numId="9">
    <w:abstractNumId w:val="5"/>
  </w:num>
  <w:num w:numId="10">
    <w:abstractNumId w:val="11"/>
  </w:num>
  <w:num w:numId="11">
    <w:abstractNumId w:val="7"/>
  </w:num>
  <w:num w:numId="12">
    <w:abstractNumId w:val="4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F30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5EC9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E5446"/>
    <w:rsid w:val="000F47C0"/>
    <w:rsid w:val="001155CE"/>
    <w:rsid w:val="001225D9"/>
    <w:rsid w:val="0012403E"/>
    <w:rsid w:val="00124370"/>
    <w:rsid w:val="00130B1E"/>
    <w:rsid w:val="00160392"/>
    <w:rsid w:val="001621DB"/>
    <w:rsid w:val="00164319"/>
    <w:rsid w:val="00184F30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288F"/>
    <w:rsid w:val="00374421"/>
    <w:rsid w:val="00396BA9"/>
    <w:rsid w:val="003A1203"/>
    <w:rsid w:val="003A6E69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2AEA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A4E1E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91132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03992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9E7F93"/>
    <w:rsid w:val="00A371D8"/>
    <w:rsid w:val="00A578C0"/>
    <w:rsid w:val="00A630FD"/>
    <w:rsid w:val="00A67285"/>
    <w:rsid w:val="00A74908"/>
    <w:rsid w:val="00A91213"/>
    <w:rsid w:val="00A960DC"/>
    <w:rsid w:val="00AA29B1"/>
    <w:rsid w:val="00AA387F"/>
    <w:rsid w:val="00AA66D7"/>
    <w:rsid w:val="00AB1505"/>
    <w:rsid w:val="00AC3653"/>
    <w:rsid w:val="00AE0241"/>
    <w:rsid w:val="00AE5008"/>
    <w:rsid w:val="00B12D81"/>
    <w:rsid w:val="00B26302"/>
    <w:rsid w:val="00B37B3B"/>
    <w:rsid w:val="00B43F62"/>
    <w:rsid w:val="00B44C47"/>
    <w:rsid w:val="00B57756"/>
    <w:rsid w:val="00B57F4F"/>
    <w:rsid w:val="00B7636D"/>
    <w:rsid w:val="00B80CF1"/>
    <w:rsid w:val="00B918EC"/>
    <w:rsid w:val="00BA04C2"/>
    <w:rsid w:val="00BA2A38"/>
    <w:rsid w:val="00BA31C4"/>
    <w:rsid w:val="00BB02E6"/>
    <w:rsid w:val="00BD0C60"/>
    <w:rsid w:val="00C16C28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41C34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32E4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8EC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numPr>
        <w:numId w:val="13"/>
      </w:numPr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numPr>
        <w:ilvl w:val="1"/>
        <w:numId w:val="13"/>
      </w:num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B918EC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E29E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918EC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918EC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AC6C1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918EC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918EC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184F30"/>
    <w:rPr>
      <w:i/>
      <w:color w:val="595959" w:themeColor="text1" w:themeTint="A6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578C0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1C34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8EC"/>
    <w:rPr>
      <w:rFonts w:asciiTheme="majorHAnsi" w:eastAsiaTheme="majorEastAsia" w:hAnsiTheme="majorHAnsi" w:cstheme="majorBidi"/>
      <w:color w:val="E29E4A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8EC"/>
    <w:rPr>
      <w:rFonts w:asciiTheme="majorHAnsi" w:eastAsiaTheme="majorEastAsia" w:hAnsiTheme="majorHAnsi" w:cstheme="majorBidi"/>
      <w:color w:val="AC6C1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8EC"/>
    <w:rPr>
      <w:rFonts w:asciiTheme="majorHAnsi" w:eastAsiaTheme="majorEastAsia" w:hAnsiTheme="majorHAnsi" w:cstheme="majorBidi"/>
      <w:i/>
      <w:iCs/>
      <w:color w:val="AC6C1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8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8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9" Type="http://schemas.openxmlformats.org/officeDocument/2006/relationships/theme" Target="theme/theme1.xml"/><Relationship Id="rId21" Type="http://schemas.openxmlformats.org/officeDocument/2006/relationships/image" Target="media/image11.tmp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mp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uwand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BE4432804A40B09C1492A33EB1C8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22F70-0DF5-471B-9A83-77F938E261D0}"/>
      </w:docPartPr>
      <w:docPartBody>
        <w:p w:rsidR="002821D2" w:rsidRDefault="00776401">
          <w:pPr>
            <w:pStyle w:val="2EBE4432804A40B09C1492A33EB1C84E"/>
          </w:pPr>
          <w:r w:rsidRPr="003639D2">
            <w:t>OFFICE-BASED AGENCY</w:t>
          </w:r>
        </w:p>
      </w:docPartBody>
    </w:docPart>
    <w:docPart>
      <w:docPartPr>
        <w:name w:val="CC94179FEA994BC284E604FD1732C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04C46-989B-4E31-9034-6CE9DFAAFF83}"/>
      </w:docPartPr>
      <w:docPartBody>
        <w:p w:rsidR="002821D2" w:rsidRDefault="00776401">
          <w:pPr>
            <w:pStyle w:val="CC94179FEA994BC284E604FD1732C9E3"/>
          </w:pPr>
          <w:r w:rsidRPr="003639D2">
            <w:t>Startup Checklist</w:t>
          </w:r>
        </w:p>
      </w:docPartBody>
    </w:docPart>
    <w:docPart>
      <w:docPartPr>
        <w:name w:val="27B186A63C2B4FFCB7718762AFF4BC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DD168-E0FA-4426-8966-B44FBBC694E8}"/>
      </w:docPartPr>
      <w:docPartBody>
        <w:p w:rsidR="002821D2" w:rsidRDefault="00776401">
          <w:pPr>
            <w:pStyle w:val="27B186A63C2B4FFCB7718762AFF4BCE0"/>
          </w:pPr>
          <w:r w:rsidRPr="00207A17">
            <w:t>Let the local or regional press know you are opening and when.</w:t>
          </w:r>
        </w:p>
      </w:docPartBody>
    </w:docPart>
    <w:docPart>
      <w:docPartPr>
        <w:name w:val="3BD8CD79120F4EC28EB636A4422C8F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13A47E-35AE-41F8-9462-6502EDB3FDB9}"/>
      </w:docPartPr>
      <w:docPartBody>
        <w:p w:rsidR="002821D2" w:rsidRDefault="00776401" w:rsidP="00776401">
          <w:pPr>
            <w:pStyle w:val="3BD8CD79120F4EC28EB636A4422C8FAF"/>
          </w:pPr>
          <w:r w:rsidRPr="00685B4E">
            <w:t>How do we do it?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401"/>
    <w:rsid w:val="002821D2"/>
    <w:rsid w:val="002E1505"/>
    <w:rsid w:val="0077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BE4432804A40B09C1492A33EB1C84E">
    <w:name w:val="2EBE4432804A40B09C1492A33EB1C84E"/>
  </w:style>
  <w:style w:type="paragraph" w:customStyle="1" w:styleId="CC94179FEA994BC284E604FD1732C9E3">
    <w:name w:val="CC94179FEA994BC284E604FD1732C9E3"/>
  </w:style>
  <w:style w:type="paragraph" w:customStyle="1" w:styleId="867D3AAD317146DD9F6F5610D09E64BE">
    <w:name w:val="867D3AAD317146DD9F6F5610D09E64BE"/>
  </w:style>
  <w:style w:type="paragraph" w:customStyle="1" w:styleId="F2139FBD6582407FA3225BF80A6DED20">
    <w:name w:val="F2139FBD6582407FA3225BF80A6DED20"/>
  </w:style>
  <w:style w:type="paragraph" w:customStyle="1" w:styleId="2885DAA615EC4024B0C67F47568DF468">
    <w:name w:val="2885DAA615EC4024B0C67F47568DF468"/>
  </w:style>
  <w:style w:type="paragraph" w:customStyle="1" w:styleId="2B750EEE2A284425A59F3F5D68F1849E">
    <w:name w:val="2B750EEE2A284425A59F3F5D68F1849E"/>
  </w:style>
  <w:style w:type="paragraph" w:customStyle="1" w:styleId="C2900DE80AC24BC182D3CF03FA164ABD">
    <w:name w:val="C2900DE80AC24BC182D3CF03FA164ABD"/>
  </w:style>
  <w:style w:type="paragraph" w:customStyle="1" w:styleId="08E2E4D0EEA74B769114151331A5FA44">
    <w:name w:val="08E2E4D0EEA74B769114151331A5FA44"/>
  </w:style>
  <w:style w:type="paragraph" w:customStyle="1" w:styleId="0C90AE5C50A743E3B57695D77092051E">
    <w:name w:val="0C90AE5C50A743E3B57695D77092051E"/>
  </w:style>
  <w:style w:type="paragraph" w:customStyle="1" w:styleId="A95067ADB1E844A1922E573C2B5B60F1">
    <w:name w:val="A95067ADB1E844A1922E573C2B5B60F1"/>
  </w:style>
  <w:style w:type="paragraph" w:customStyle="1" w:styleId="FAA3E03C46EF4F54BE7AD483EE6862C1">
    <w:name w:val="FAA3E03C46EF4F54BE7AD483EE6862C1"/>
  </w:style>
  <w:style w:type="paragraph" w:customStyle="1" w:styleId="84CAC54E833F486C936C1BDACBDD24FA">
    <w:name w:val="84CAC54E833F486C936C1BDACBDD24FA"/>
  </w:style>
  <w:style w:type="paragraph" w:customStyle="1" w:styleId="1A7546823B1C4CF8B672484BB072C299">
    <w:name w:val="1A7546823B1C4CF8B672484BB072C299"/>
  </w:style>
  <w:style w:type="paragraph" w:customStyle="1" w:styleId="7F604CDE16684795A04355D041AC2DB4">
    <w:name w:val="7F604CDE16684795A04355D041AC2DB4"/>
  </w:style>
  <w:style w:type="paragraph" w:customStyle="1" w:styleId="F2BE1A5D697D456FAE02D5E613AE5939">
    <w:name w:val="F2BE1A5D697D456FAE02D5E613AE5939"/>
  </w:style>
  <w:style w:type="paragraph" w:customStyle="1" w:styleId="F49DE50B50614E8E8EA85EBF7B9D8827">
    <w:name w:val="F49DE50B50614E8E8EA85EBF7B9D8827"/>
  </w:style>
  <w:style w:type="paragraph" w:customStyle="1" w:styleId="E44D49B2A1144967AFF7631A71210D89">
    <w:name w:val="E44D49B2A1144967AFF7631A71210D89"/>
  </w:style>
  <w:style w:type="paragraph" w:customStyle="1" w:styleId="9EF38F9C37EE4E3EA565FDBEDF18C5A7">
    <w:name w:val="9EF38F9C37EE4E3EA565FDBEDF18C5A7"/>
  </w:style>
  <w:style w:type="paragraph" w:customStyle="1" w:styleId="38079CA9FA2E4C7493C6C8408EFBB088">
    <w:name w:val="38079CA9FA2E4C7493C6C8408EFBB088"/>
  </w:style>
  <w:style w:type="paragraph" w:customStyle="1" w:styleId="C61AF1251F4843C69393B704872F780C">
    <w:name w:val="C61AF1251F4843C69393B704872F780C"/>
  </w:style>
  <w:style w:type="paragraph" w:customStyle="1" w:styleId="61EAAAC73C284649A3887752DC61E2C2">
    <w:name w:val="61EAAAC73C284649A3887752DC61E2C2"/>
  </w:style>
  <w:style w:type="paragraph" w:customStyle="1" w:styleId="46AFFEB844E244E2913D98061E2541F0">
    <w:name w:val="46AFFEB844E244E2913D98061E2541F0"/>
  </w:style>
  <w:style w:type="paragraph" w:customStyle="1" w:styleId="D459B1770472487797554A68F0D1438A">
    <w:name w:val="D459B1770472487797554A68F0D1438A"/>
  </w:style>
  <w:style w:type="paragraph" w:customStyle="1" w:styleId="B505EE4A893F4A539A34C43A0F117F71">
    <w:name w:val="B505EE4A893F4A539A34C43A0F117F71"/>
  </w:style>
  <w:style w:type="paragraph" w:customStyle="1" w:styleId="0C30F858DFA042C6A64625512FBC4A77">
    <w:name w:val="0C30F858DFA042C6A64625512FBC4A77"/>
  </w:style>
  <w:style w:type="paragraph" w:customStyle="1" w:styleId="29901CDF86C64140B0F2FEFC61EAAF8D">
    <w:name w:val="29901CDF86C64140B0F2FEFC61EAAF8D"/>
  </w:style>
  <w:style w:type="paragraph" w:customStyle="1" w:styleId="A96A4149F3E1473D9DE19D5DF6DDEB28">
    <w:name w:val="A96A4149F3E1473D9DE19D5DF6DDEB28"/>
  </w:style>
  <w:style w:type="paragraph" w:customStyle="1" w:styleId="98FB5F92598C4D2F84583E33C77D950A">
    <w:name w:val="98FB5F92598C4D2F84583E33C77D950A"/>
  </w:style>
  <w:style w:type="paragraph" w:customStyle="1" w:styleId="EEB193FFA6D24D55985841823E26501B">
    <w:name w:val="EEB193FFA6D24D55985841823E26501B"/>
  </w:style>
  <w:style w:type="paragraph" w:customStyle="1" w:styleId="2FA7B69CB676489684BAAD1585CE52F0">
    <w:name w:val="2FA7B69CB676489684BAAD1585CE52F0"/>
  </w:style>
  <w:style w:type="paragraph" w:customStyle="1" w:styleId="0AE26C1084D449BC91EC2793DD63438E">
    <w:name w:val="0AE26C1084D449BC91EC2793DD63438E"/>
  </w:style>
  <w:style w:type="paragraph" w:customStyle="1" w:styleId="9A7444B6883841609A84BF13C423844F">
    <w:name w:val="9A7444B6883841609A84BF13C423844F"/>
  </w:style>
  <w:style w:type="paragraph" w:customStyle="1" w:styleId="1488000EB0BD46A3AD295C00B7C54A41">
    <w:name w:val="1488000EB0BD46A3AD295C00B7C54A41"/>
  </w:style>
  <w:style w:type="paragraph" w:customStyle="1" w:styleId="31A49ED4526043688E7CCB96F46D3902">
    <w:name w:val="31A49ED4526043688E7CCB96F46D3902"/>
  </w:style>
  <w:style w:type="paragraph" w:customStyle="1" w:styleId="8AD81E7EAABD4EE18BF64827C6DD044C">
    <w:name w:val="8AD81E7EAABD4EE18BF64827C6DD044C"/>
  </w:style>
  <w:style w:type="paragraph" w:customStyle="1" w:styleId="97734EC0A914489893BB3EC3C2C6EEC5">
    <w:name w:val="97734EC0A914489893BB3EC3C2C6EEC5"/>
  </w:style>
  <w:style w:type="paragraph" w:customStyle="1" w:styleId="56AC9A7D4BC84008AED7E5F4F86365B5">
    <w:name w:val="56AC9A7D4BC84008AED7E5F4F86365B5"/>
  </w:style>
  <w:style w:type="paragraph" w:customStyle="1" w:styleId="13E941EF00CD4D46AE2E63D3D564A160">
    <w:name w:val="13E941EF00CD4D46AE2E63D3D564A160"/>
  </w:style>
  <w:style w:type="paragraph" w:customStyle="1" w:styleId="D2748001F1DD4FD998F5E7458FA30715">
    <w:name w:val="D2748001F1DD4FD998F5E7458FA30715"/>
  </w:style>
  <w:style w:type="paragraph" w:customStyle="1" w:styleId="33C4D5BF8D0D4256AA6D81B5E2FDC18A">
    <w:name w:val="33C4D5BF8D0D4256AA6D81B5E2FDC18A"/>
  </w:style>
  <w:style w:type="paragraph" w:customStyle="1" w:styleId="02FB5590DFCF4168A0636E4C5ABAA31E">
    <w:name w:val="02FB5590DFCF4168A0636E4C5ABAA31E"/>
  </w:style>
  <w:style w:type="paragraph" w:customStyle="1" w:styleId="ED936B76AFBA4E308566CCBD76FD8A2F">
    <w:name w:val="ED936B76AFBA4E308566CCBD76FD8A2F"/>
  </w:style>
  <w:style w:type="paragraph" w:customStyle="1" w:styleId="D9056D1C6C1A464E94E82376645BDB45">
    <w:name w:val="D9056D1C6C1A464E94E82376645BDB45"/>
  </w:style>
  <w:style w:type="paragraph" w:customStyle="1" w:styleId="E6701F1506D247F8A0CAEA72C17ECBCA">
    <w:name w:val="E6701F1506D247F8A0CAEA72C17ECBCA"/>
  </w:style>
  <w:style w:type="paragraph" w:customStyle="1" w:styleId="AAB3003627B94D40B8590478C6335127">
    <w:name w:val="AAB3003627B94D40B8590478C6335127"/>
  </w:style>
  <w:style w:type="paragraph" w:customStyle="1" w:styleId="46212364C3D8483DADE6E248ECD8ABE9">
    <w:name w:val="46212364C3D8483DADE6E248ECD8ABE9"/>
  </w:style>
  <w:style w:type="paragraph" w:customStyle="1" w:styleId="A371FD95722F433DB5A674E1485D81B9">
    <w:name w:val="A371FD95722F433DB5A674E1485D81B9"/>
  </w:style>
  <w:style w:type="paragraph" w:customStyle="1" w:styleId="2846429E96DB41EB8E1155DCED562F09">
    <w:name w:val="2846429E96DB41EB8E1155DCED562F09"/>
  </w:style>
  <w:style w:type="paragraph" w:customStyle="1" w:styleId="CDEFA2509E1748E69A3570DBBC3C315A">
    <w:name w:val="CDEFA2509E1748E69A3570DBBC3C315A"/>
  </w:style>
  <w:style w:type="paragraph" w:customStyle="1" w:styleId="1E865C96979B42BA86168274A1C49050">
    <w:name w:val="1E865C96979B42BA86168274A1C49050"/>
  </w:style>
  <w:style w:type="paragraph" w:customStyle="1" w:styleId="A897369CA76C4EBE89F55E16F624A90C">
    <w:name w:val="A897369CA76C4EBE89F55E16F624A90C"/>
  </w:style>
  <w:style w:type="paragraph" w:customStyle="1" w:styleId="EB2CB9D01B5F464FAF3632A677E525B4">
    <w:name w:val="EB2CB9D01B5F464FAF3632A677E525B4"/>
  </w:style>
  <w:style w:type="paragraph" w:customStyle="1" w:styleId="B1FE252713684C7882CD2082382292F8">
    <w:name w:val="B1FE252713684C7882CD2082382292F8"/>
  </w:style>
  <w:style w:type="paragraph" w:customStyle="1" w:styleId="B203EDE2398248ADB2ABB3F495F126A2">
    <w:name w:val="B203EDE2398248ADB2ABB3F495F126A2"/>
  </w:style>
  <w:style w:type="paragraph" w:customStyle="1" w:styleId="5F0490A8EF75482283DCE3D4C012BDBE">
    <w:name w:val="5F0490A8EF75482283DCE3D4C012BDBE"/>
  </w:style>
  <w:style w:type="paragraph" w:customStyle="1" w:styleId="5A69D09F086C45E19440C270F964F45B">
    <w:name w:val="5A69D09F086C45E19440C270F964F45B"/>
  </w:style>
  <w:style w:type="paragraph" w:customStyle="1" w:styleId="1C22C51E8CB04588A2212DEF48B72141">
    <w:name w:val="1C22C51E8CB04588A2212DEF48B72141"/>
  </w:style>
  <w:style w:type="paragraph" w:customStyle="1" w:styleId="40AFDC2D9F644AAF8420FDF8D3AAAEC4">
    <w:name w:val="40AFDC2D9F644AAF8420FDF8D3AAAEC4"/>
  </w:style>
  <w:style w:type="paragraph" w:customStyle="1" w:styleId="9947BA6DF17146E281307707B06F4669">
    <w:name w:val="9947BA6DF17146E281307707B06F4669"/>
  </w:style>
  <w:style w:type="paragraph" w:customStyle="1" w:styleId="ABA650C1154241A28923E3893FF83321">
    <w:name w:val="ABA650C1154241A28923E3893FF83321"/>
  </w:style>
  <w:style w:type="paragraph" w:customStyle="1" w:styleId="75E87EA90B084750818E83B7F387706B">
    <w:name w:val="75E87EA90B084750818E83B7F387706B"/>
  </w:style>
  <w:style w:type="paragraph" w:customStyle="1" w:styleId="6D2C52C0534F411A953141E199EE20BD">
    <w:name w:val="6D2C52C0534F411A953141E199EE20BD"/>
  </w:style>
  <w:style w:type="paragraph" w:customStyle="1" w:styleId="F13C96B2454E426BA19F8B20D231D416">
    <w:name w:val="F13C96B2454E426BA19F8B20D231D416"/>
  </w:style>
  <w:style w:type="paragraph" w:customStyle="1" w:styleId="1F5E652B281343FAADDD14F901C751D2">
    <w:name w:val="1F5E652B281343FAADDD14F901C751D2"/>
  </w:style>
  <w:style w:type="paragraph" w:customStyle="1" w:styleId="C0ECA414038540FA8CC53F1E55CE0A0E">
    <w:name w:val="C0ECA414038540FA8CC53F1E55CE0A0E"/>
  </w:style>
  <w:style w:type="paragraph" w:customStyle="1" w:styleId="274AAB779EDF4D9ABDC6219916EC6E54">
    <w:name w:val="274AAB779EDF4D9ABDC6219916EC6E54"/>
  </w:style>
  <w:style w:type="paragraph" w:customStyle="1" w:styleId="ACE49C80EE46405B9FF60F6C4826E375">
    <w:name w:val="ACE49C80EE46405B9FF60F6C4826E375"/>
  </w:style>
  <w:style w:type="paragraph" w:customStyle="1" w:styleId="3E925E9C70FD44BE901B9FB10AC1ED8F">
    <w:name w:val="3E925E9C70FD44BE901B9FB10AC1ED8F"/>
  </w:style>
  <w:style w:type="paragraph" w:customStyle="1" w:styleId="C0B5E17D0423426F98EB0C9CBBA30166">
    <w:name w:val="C0B5E17D0423426F98EB0C9CBBA30166"/>
  </w:style>
  <w:style w:type="paragraph" w:customStyle="1" w:styleId="15587C4C8ACB42449A716DEDF34F2526">
    <w:name w:val="15587C4C8ACB42449A716DEDF34F2526"/>
  </w:style>
  <w:style w:type="paragraph" w:customStyle="1" w:styleId="553DB393BF69406A8873FCCD4EA25A48">
    <w:name w:val="553DB393BF69406A8873FCCD4EA25A48"/>
  </w:style>
  <w:style w:type="paragraph" w:customStyle="1" w:styleId="5129E99FA66F450889628023BA2C19C8">
    <w:name w:val="5129E99FA66F450889628023BA2C19C8"/>
  </w:style>
  <w:style w:type="paragraph" w:customStyle="1" w:styleId="23ACD6EBF31D45B4BD77D51B8D63264F">
    <w:name w:val="23ACD6EBF31D45B4BD77D51B8D63264F"/>
  </w:style>
  <w:style w:type="paragraph" w:customStyle="1" w:styleId="C483C64F51B54D8EB45B480553D281E9">
    <w:name w:val="C483C64F51B54D8EB45B480553D281E9"/>
  </w:style>
  <w:style w:type="paragraph" w:customStyle="1" w:styleId="110B243D13EB4963A8D7A4D78CE801FE">
    <w:name w:val="110B243D13EB4963A8D7A4D78CE801FE"/>
  </w:style>
  <w:style w:type="paragraph" w:customStyle="1" w:styleId="85D3648BA32E4AD39D721E6277CE6359">
    <w:name w:val="85D3648BA32E4AD39D721E6277CE6359"/>
  </w:style>
  <w:style w:type="paragraph" w:customStyle="1" w:styleId="03A8A70D65F84ECE85195204BAF5F2ED">
    <w:name w:val="03A8A70D65F84ECE85195204BAF5F2ED"/>
  </w:style>
  <w:style w:type="paragraph" w:customStyle="1" w:styleId="76E220DFA3604F4B9890CA190C1B9950">
    <w:name w:val="76E220DFA3604F4B9890CA190C1B9950"/>
  </w:style>
  <w:style w:type="paragraph" w:customStyle="1" w:styleId="A213C1A9B9CB482A8348D49D8F64CAFA">
    <w:name w:val="A213C1A9B9CB482A8348D49D8F64CAFA"/>
  </w:style>
  <w:style w:type="paragraph" w:customStyle="1" w:styleId="4B511130EB2A46C9B6E10D350FDCF161">
    <w:name w:val="4B511130EB2A46C9B6E10D350FDCF161"/>
  </w:style>
  <w:style w:type="paragraph" w:customStyle="1" w:styleId="C68756C038D44BC2AA9FC7627826F26D">
    <w:name w:val="C68756C038D44BC2AA9FC7627826F26D"/>
  </w:style>
  <w:style w:type="paragraph" w:customStyle="1" w:styleId="3798DA9F38DA47F49F6E310402D4246A">
    <w:name w:val="3798DA9F38DA47F49F6E310402D4246A"/>
  </w:style>
  <w:style w:type="paragraph" w:customStyle="1" w:styleId="88702216381F46AEB284620A1CCD746B">
    <w:name w:val="88702216381F46AEB284620A1CCD746B"/>
  </w:style>
  <w:style w:type="paragraph" w:customStyle="1" w:styleId="9429693B346C4A9AA2B3361D7C807C60">
    <w:name w:val="9429693B346C4A9AA2B3361D7C807C60"/>
  </w:style>
  <w:style w:type="paragraph" w:customStyle="1" w:styleId="74BF44B80C344BDE991FF96A343699BB">
    <w:name w:val="74BF44B80C344BDE991FF96A343699BB"/>
  </w:style>
  <w:style w:type="paragraph" w:customStyle="1" w:styleId="10CFE764D94B460FA8030E3618D11C8B">
    <w:name w:val="10CFE764D94B460FA8030E3618D11C8B"/>
  </w:style>
  <w:style w:type="paragraph" w:customStyle="1" w:styleId="8E54DAD211FB4DF998F62A1173D96330">
    <w:name w:val="8E54DAD211FB4DF998F62A1173D96330"/>
  </w:style>
  <w:style w:type="paragraph" w:customStyle="1" w:styleId="26BB4DB9590B45A49F24257D9D49C31A">
    <w:name w:val="26BB4DB9590B45A49F24257D9D49C31A"/>
  </w:style>
  <w:style w:type="paragraph" w:customStyle="1" w:styleId="4BF1365163CC43FD97EA628922D3DF36">
    <w:name w:val="4BF1365163CC43FD97EA628922D3DF36"/>
  </w:style>
  <w:style w:type="paragraph" w:customStyle="1" w:styleId="49F757CB7D8E412BB3A186AAE6CEFF11">
    <w:name w:val="49F757CB7D8E412BB3A186AAE6CEFF11"/>
  </w:style>
  <w:style w:type="paragraph" w:customStyle="1" w:styleId="27B186A63C2B4FFCB7718762AFF4BCE0">
    <w:name w:val="27B186A63C2B4FFCB7718762AFF4BCE0"/>
  </w:style>
  <w:style w:type="paragraph" w:customStyle="1" w:styleId="0D67CE31875F4FA18E6A92772C855749">
    <w:name w:val="0D67CE31875F4FA18E6A92772C855749"/>
  </w:style>
  <w:style w:type="paragraph" w:customStyle="1" w:styleId="5D03C7E042F44DEEBAF867E90B9CC170">
    <w:name w:val="5D03C7E042F44DEEBAF867E90B9CC170"/>
  </w:style>
  <w:style w:type="paragraph" w:customStyle="1" w:styleId="49EE3BA48D3340AF919BDB39B30725B1">
    <w:name w:val="49EE3BA48D3340AF919BDB39B30725B1"/>
  </w:style>
  <w:style w:type="paragraph" w:customStyle="1" w:styleId="A5653665BA26444696DF16691DA5FDD7">
    <w:name w:val="A5653665BA26444696DF16691DA5FDD7"/>
  </w:style>
  <w:style w:type="paragraph" w:customStyle="1" w:styleId="920E9D0F89FF4F78AD85C11F6BB56089">
    <w:name w:val="920E9D0F89FF4F78AD85C11F6BB56089"/>
  </w:style>
  <w:style w:type="paragraph" w:customStyle="1" w:styleId="A55F0C9986304C36A8A38014FA97C86C">
    <w:name w:val="A55F0C9986304C36A8A38014FA97C86C"/>
  </w:style>
  <w:style w:type="paragraph" w:customStyle="1" w:styleId="2962A3FF20794C14A5F6E69CE7344A53">
    <w:name w:val="2962A3FF20794C14A5F6E69CE7344A53"/>
  </w:style>
  <w:style w:type="paragraph" w:customStyle="1" w:styleId="34F701D36BFB4DD39A9521C64FB41409">
    <w:name w:val="34F701D36BFB4DD39A9521C64FB41409"/>
    <w:rsid w:val="00776401"/>
  </w:style>
  <w:style w:type="paragraph" w:customStyle="1" w:styleId="3BD8CD79120F4EC28EB636A4422C8FAF">
    <w:name w:val="3BD8CD79120F4EC28EB636A4422C8FAF"/>
    <w:rsid w:val="00776401"/>
  </w:style>
  <w:style w:type="paragraph" w:customStyle="1" w:styleId="6FA1DAABF1A84B5294926EFD1650AA78">
    <w:name w:val="6FA1DAABF1A84B5294926EFD1650AA78"/>
    <w:rsid w:val="00776401"/>
  </w:style>
  <w:style w:type="paragraph" w:customStyle="1" w:styleId="3049EA902B2A45E5AABACEE3C7A0BDE1">
    <w:name w:val="3049EA902B2A45E5AABACEE3C7A0BDE1"/>
    <w:rsid w:val="00776401"/>
  </w:style>
  <w:style w:type="paragraph" w:customStyle="1" w:styleId="EB4EB0FF08744C879633764FA948B9B1">
    <w:name w:val="EB4EB0FF08744C879633764FA948B9B1"/>
    <w:rsid w:val="00776401"/>
  </w:style>
  <w:style w:type="paragraph" w:customStyle="1" w:styleId="1B58AA53946742669BA58A01B77D09CB">
    <w:name w:val="1B58AA53946742669BA58A01B77D09CB"/>
    <w:rsid w:val="00776401"/>
  </w:style>
  <w:style w:type="paragraph" w:customStyle="1" w:styleId="0C9B1152F3B740FC9AB87B79D72D799B">
    <w:name w:val="0C9B1152F3B740FC9AB87B79D72D799B"/>
    <w:rsid w:val="00776401"/>
  </w:style>
  <w:style w:type="paragraph" w:customStyle="1" w:styleId="0C96EA8FD23F41E0A0AF3E041CE43627">
    <w:name w:val="0C96EA8FD23F41E0A0AF3E041CE43627"/>
    <w:rsid w:val="00776401"/>
  </w:style>
  <w:style w:type="paragraph" w:customStyle="1" w:styleId="7B9A212EBB2141C189FA3202DB076AFB">
    <w:name w:val="7B9A212EBB2141C189FA3202DB076AFB"/>
    <w:rsid w:val="00776401"/>
  </w:style>
  <w:style w:type="paragraph" w:customStyle="1" w:styleId="ADCFFDC9A4EC40F5B9F9A229B082B6A0">
    <w:name w:val="ADCFFDC9A4EC40F5B9F9A229B082B6A0"/>
    <w:rsid w:val="00776401"/>
  </w:style>
  <w:style w:type="paragraph" w:customStyle="1" w:styleId="EA9306AE5326489CAAEB82F6F7DC1D7F">
    <w:name w:val="EA9306AE5326489CAAEB82F6F7DC1D7F"/>
    <w:rsid w:val="00776401"/>
  </w:style>
  <w:style w:type="paragraph" w:customStyle="1" w:styleId="98A3AFB5C7844BFDB7586C5A9EB2C158">
    <w:name w:val="98A3AFB5C7844BFDB7586C5A9EB2C158"/>
    <w:rsid w:val="00776401"/>
  </w:style>
  <w:style w:type="paragraph" w:customStyle="1" w:styleId="DA1491614A194EC9A7D51559D4B6A527">
    <w:name w:val="DA1491614A194EC9A7D51559D4B6A527"/>
    <w:rsid w:val="00776401"/>
  </w:style>
  <w:style w:type="paragraph" w:customStyle="1" w:styleId="5676F12C293B4219A5B00F555BC8B95B">
    <w:name w:val="5676F12C293B4219A5B00F555BC8B95B"/>
    <w:rsid w:val="00776401"/>
  </w:style>
  <w:style w:type="paragraph" w:customStyle="1" w:styleId="BCFCB381A9844D29A930930FBA6CC797">
    <w:name w:val="BCFCB381A9844D29A930930FBA6CC797"/>
    <w:rsid w:val="00776401"/>
  </w:style>
  <w:style w:type="paragraph" w:customStyle="1" w:styleId="5F59038D87D34004AB253641B687A4FF">
    <w:name w:val="5F59038D87D34004AB253641B687A4FF"/>
    <w:rsid w:val="00776401"/>
  </w:style>
  <w:style w:type="paragraph" w:customStyle="1" w:styleId="6585C1DBA0CD4DA6961DE840D3BB6EE6">
    <w:name w:val="6585C1DBA0CD4DA6961DE840D3BB6EE6"/>
    <w:rsid w:val="00776401"/>
  </w:style>
  <w:style w:type="paragraph" w:customStyle="1" w:styleId="5B702A0DFD6F41B3ABDC1332D93225A7">
    <w:name w:val="5B702A0DFD6F41B3ABDC1332D93225A7"/>
    <w:rsid w:val="00776401"/>
  </w:style>
  <w:style w:type="paragraph" w:customStyle="1" w:styleId="FF299D6FB117426EA5BF61E195FB6D60">
    <w:name w:val="FF299D6FB117426EA5BF61E195FB6D60"/>
    <w:rsid w:val="00776401"/>
  </w:style>
  <w:style w:type="paragraph" w:customStyle="1" w:styleId="6BF711C77C264454ABA2536E46DB4200">
    <w:name w:val="6BF711C77C264454ABA2536E46DB4200"/>
    <w:rsid w:val="00776401"/>
  </w:style>
  <w:style w:type="paragraph" w:customStyle="1" w:styleId="FB41F7A2E77346DAA2F7BCB7333EE92E">
    <w:name w:val="FB41F7A2E77346DAA2F7BCB7333EE92E"/>
    <w:rsid w:val="00776401"/>
  </w:style>
  <w:style w:type="paragraph" w:customStyle="1" w:styleId="D541CC3F19DB486DAD4E11043EACB06A">
    <w:name w:val="D541CC3F19DB486DAD4E11043EACB06A"/>
    <w:rsid w:val="00776401"/>
  </w:style>
  <w:style w:type="paragraph" w:customStyle="1" w:styleId="B34EA6CB02B94C2490DFC4D50136A9A6">
    <w:name w:val="B34EA6CB02B94C2490DFC4D50136A9A6"/>
    <w:rsid w:val="00776401"/>
  </w:style>
  <w:style w:type="paragraph" w:customStyle="1" w:styleId="399A911057E4475096CDD417E5549EB1">
    <w:name w:val="399A911057E4475096CDD417E5549EB1"/>
    <w:rsid w:val="00776401"/>
  </w:style>
  <w:style w:type="paragraph" w:customStyle="1" w:styleId="D03E3A1B14924D81AB4D7E5B894170D8">
    <w:name w:val="D03E3A1B14924D81AB4D7E5B894170D8"/>
    <w:rsid w:val="00776401"/>
  </w:style>
  <w:style w:type="paragraph" w:customStyle="1" w:styleId="E3DDA2BCAECC4A61A5434493E5A39549">
    <w:name w:val="E3DDA2BCAECC4A61A5434493E5A39549"/>
    <w:rsid w:val="00776401"/>
  </w:style>
  <w:style w:type="paragraph" w:customStyle="1" w:styleId="A48373326F664CD89D615CDE0CE3AB8F">
    <w:name w:val="A48373326F664CD89D615CDE0CE3AB8F"/>
    <w:rsid w:val="00776401"/>
  </w:style>
  <w:style w:type="paragraph" w:customStyle="1" w:styleId="234BE29D27614B1D99B6AED1786A6CC6">
    <w:name w:val="234BE29D27614B1D99B6AED1786A6CC6"/>
    <w:rsid w:val="00776401"/>
  </w:style>
  <w:style w:type="paragraph" w:customStyle="1" w:styleId="CD2931C478D844BD89AEC784F163E141">
    <w:name w:val="CD2931C478D844BD89AEC784F163E141"/>
    <w:rsid w:val="00776401"/>
  </w:style>
  <w:style w:type="paragraph" w:customStyle="1" w:styleId="7F101520FB9946FBAE19648B8DCF82AD">
    <w:name w:val="7F101520FB9946FBAE19648B8DCF82AD"/>
    <w:rsid w:val="00776401"/>
  </w:style>
  <w:style w:type="paragraph" w:customStyle="1" w:styleId="02F8A9E931844251B63019DFC92C4227">
    <w:name w:val="02F8A9E931844251B63019DFC92C4227"/>
    <w:rsid w:val="00776401"/>
  </w:style>
  <w:style w:type="paragraph" w:customStyle="1" w:styleId="7A766990EAAD47FB91064E10A8B5A2FB">
    <w:name w:val="7A766990EAAD47FB91064E10A8B5A2FB"/>
    <w:rsid w:val="00776401"/>
  </w:style>
  <w:style w:type="paragraph" w:customStyle="1" w:styleId="2BC4995D0FF949B39D0532BDA8B7BEB4">
    <w:name w:val="2BC4995D0FF949B39D0532BDA8B7BEB4"/>
    <w:rsid w:val="00776401"/>
  </w:style>
  <w:style w:type="paragraph" w:customStyle="1" w:styleId="6F54DF9060D547DFB4C936CDB452F759">
    <w:name w:val="6F54DF9060D547DFB4C936CDB452F759"/>
    <w:rsid w:val="00776401"/>
  </w:style>
  <w:style w:type="paragraph" w:customStyle="1" w:styleId="E7907644A8A546D8B6FAB58FAF691633">
    <w:name w:val="E7907644A8A546D8B6FAB58FAF691633"/>
    <w:rsid w:val="00776401"/>
  </w:style>
  <w:style w:type="paragraph" w:customStyle="1" w:styleId="7D75CA71C9C24ED58E9E8C76D26FC979">
    <w:name w:val="7D75CA71C9C24ED58E9E8C76D26FC979"/>
    <w:rsid w:val="00776401"/>
  </w:style>
  <w:style w:type="paragraph" w:customStyle="1" w:styleId="E984D8E1FB0F470E966173ADB77646F3">
    <w:name w:val="E984D8E1FB0F470E966173ADB77646F3"/>
    <w:rsid w:val="00776401"/>
  </w:style>
  <w:style w:type="paragraph" w:customStyle="1" w:styleId="06BD3067A20649159E5724C238B83B23">
    <w:name w:val="06BD3067A20649159E5724C238B83B23"/>
    <w:rsid w:val="00776401"/>
  </w:style>
  <w:style w:type="paragraph" w:customStyle="1" w:styleId="7F87CA118476489597B1617F904948BA">
    <w:name w:val="7F87CA118476489597B1617F904948BA"/>
    <w:rsid w:val="00776401"/>
  </w:style>
  <w:style w:type="paragraph" w:customStyle="1" w:styleId="E2827F5371B8450F86985BCD7236FBAE">
    <w:name w:val="E2827F5371B8450F86985BCD7236FBAE"/>
    <w:rsid w:val="00776401"/>
  </w:style>
  <w:style w:type="paragraph" w:customStyle="1" w:styleId="2B88105D25AB40B2BEBBBA2587B36391">
    <w:name w:val="2B88105D25AB40B2BEBBBA2587B36391"/>
    <w:rsid w:val="00776401"/>
  </w:style>
  <w:style w:type="paragraph" w:customStyle="1" w:styleId="8FF451B704BF4C4C8ECCB51760A9057C">
    <w:name w:val="8FF451B704BF4C4C8ECCB51760A9057C"/>
    <w:rsid w:val="00776401"/>
  </w:style>
  <w:style w:type="paragraph" w:customStyle="1" w:styleId="292B0E643BAF428296D0F945F8773CEA">
    <w:name w:val="292B0E643BAF428296D0F945F8773CEA"/>
    <w:rsid w:val="00776401"/>
  </w:style>
  <w:style w:type="paragraph" w:customStyle="1" w:styleId="22AA9D0D85C244F788FA488612371777">
    <w:name w:val="22AA9D0D85C244F788FA488612371777"/>
    <w:rsid w:val="00776401"/>
  </w:style>
  <w:style w:type="paragraph" w:customStyle="1" w:styleId="EB2D7A5376AA48C49DE094A5C50EB4F5">
    <w:name w:val="EB2D7A5376AA48C49DE094A5C50EB4F5"/>
    <w:rsid w:val="00776401"/>
  </w:style>
  <w:style w:type="paragraph" w:customStyle="1" w:styleId="AE7C9BC07E094C259FDEF0D176698E76">
    <w:name w:val="AE7C9BC07E094C259FDEF0D176698E76"/>
    <w:rsid w:val="00776401"/>
  </w:style>
  <w:style w:type="paragraph" w:customStyle="1" w:styleId="179EC4375808467DBF1A40A9D8A03C64">
    <w:name w:val="179EC4375808467DBF1A40A9D8A03C64"/>
    <w:rsid w:val="00776401"/>
  </w:style>
  <w:style w:type="paragraph" w:customStyle="1" w:styleId="88AFA240D1D74CC8A07AE57F38B9E003">
    <w:name w:val="88AFA240D1D74CC8A07AE57F38B9E003"/>
    <w:rsid w:val="00776401"/>
  </w:style>
  <w:style w:type="paragraph" w:customStyle="1" w:styleId="97DAB65586774698BDEB59B41FA57E8D">
    <w:name w:val="97DAB65586774698BDEB59B41FA57E8D"/>
    <w:rsid w:val="00776401"/>
  </w:style>
  <w:style w:type="paragraph" w:customStyle="1" w:styleId="427127480C464A7086FA267676137EFE">
    <w:name w:val="427127480C464A7086FA267676137EFE"/>
    <w:rsid w:val="00776401"/>
  </w:style>
  <w:style w:type="paragraph" w:customStyle="1" w:styleId="088A12C8FF0F4E3F8252A16A9736F98F">
    <w:name w:val="088A12C8FF0F4E3F8252A16A9736F98F"/>
    <w:rsid w:val="00776401"/>
  </w:style>
  <w:style w:type="paragraph" w:customStyle="1" w:styleId="A12F5787C8294FF593F1637BD84040BF">
    <w:name w:val="A12F5787C8294FF593F1637BD84040BF"/>
    <w:rsid w:val="00776401"/>
  </w:style>
  <w:style w:type="paragraph" w:customStyle="1" w:styleId="6B45B8BF7592423CBDE07DE546FD2BE8">
    <w:name w:val="6B45B8BF7592423CBDE07DE546FD2BE8"/>
    <w:rsid w:val="00776401"/>
  </w:style>
  <w:style w:type="paragraph" w:customStyle="1" w:styleId="39D712C9D78F4C0C996C83E3B8E17762">
    <w:name w:val="39D712C9D78F4C0C996C83E3B8E17762"/>
    <w:rsid w:val="00776401"/>
  </w:style>
  <w:style w:type="paragraph" w:customStyle="1" w:styleId="568A0555C8A04368819F246F0B3C869B">
    <w:name w:val="568A0555C8A04368819F246F0B3C869B"/>
    <w:rsid w:val="00776401"/>
  </w:style>
  <w:style w:type="paragraph" w:customStyle="1" w:styleId="36AB877A43C745C585B94F04A1191AA8">
    <w:name w:val="36AB877A43C745C585B94F04A1191AA8"/>
    <w:rsid w:val="00776401"/>
  </w:style>
  <w:style w:type="paragraph" w:customStyle="1" w:styleId="A49B6D5753CD4F42A5CD78B3271CF0ED">
    <w:name w:val="A49B6D5753CD4F42A5CD78B3271CF0ED"/>
    <w:rsid w:val="007764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9B31D8-C747-43AB-84E7-3F621800C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9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 - SURAT</vt:lpstr>
    </vt:vector>
  </TitlesOfParts>
  <Company/>
  <LinksUpToDate>false</LinksUpToDate>
  <CharactersWithSpaces>3411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 - SURAT</dc:title>
  <dc:subject/>
  <dc:creator/>
  <cp:keywords/>
  <dc:description/>
  <cp:lastModifiedBy/>
  <cp:revision>1</cp:revision>
  <dcterms:created xsi:type="dcterms:W3CDTF">2019-08-26T12:16:00Z</dcterms:created>
  <dcterms:modified xsi:type="dcterms:W3CDTF">2019-08-26T12:20:00Z</dcterms:modified>
  <cp:contentStatus>Demo Manual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